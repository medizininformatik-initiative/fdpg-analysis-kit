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34B1D" w14:textId="27AA7DC8" w:rsidR="00A4037D" w:rsidRPr="00594465" w:rsidRDefault="18FC82E4" w:rsidP="00594465">
      <w:pPr>
        <w:pStyle w:val="Heading1"/>
        <w:spacing w:before="0"/>
        <w:rPr>
          <w:rFonts w:cstheme="minorHAnsi"/>
          <w:szCs w:val="28"/>
        </w:rPr>
      </w:pPr>
      <w:r w:rsidRPr="00594465">
        <w:rPr>
          <w:rFonts w:cstheme="minorHAnsi"/>
          <w:szCs w:val="28"/>
        </w:rPr>
        <w:t>Protokoll</w:t>
      </w:r>
      <w:r w:rsidR="00DE1C85" w:rsidRPr="00594465">
        <w:rPr>
          <w:rFonts w:cstheme="minorHAnsi"/>
          <w:szCs w:val="28"/>
        </w:rPr>
        <w:t xml:space="preserve"> zur </w:t>
      </w:r>
      <w:r w:rsidR="787296D7" w:rsidRPr="00594465">
        <w:rPr>
          <w:rFonts w:cstheme="minorHAnsi"/>
          <w:szCs w:val="28"/>
        </w:rPr>
        <w:t>Prüfung von Analyses</w:t>
      </w:r>
      <w:r w:rsidR="5426F2E1" w:rsidRPr="00594465">
        <w:rPr>
          <w:rFonts w:cstheme="minorHAnsi"/>
          <w:szCs w:val="28"/>
        </w:rPr>
        <w:t>oftware</w:t>
      </w:r>
      <w:r w:rsidR="38A71A69" w:rsidRPr="00594465">
        <w:rPr>
          <w:rFonts w:cstheme="minorHAnsi"/>
          <w:szCs w:val="28"/>
        </w:rPr>
        <w:t xml:space="preserve"> </w:t>
      </w:r>
      <w:r w:rsidR="00DE1C85" w:rsidRPr="00594465">
        <w:rPr>
          <w:rFonts w:cstheme="minorHAnsi"/>
          <w:szCs w:val="28"/>
        </w:rPr>
        <w:t xml:space="preserve">und </w:t>
      </w:r>
      <w:r w:rsidR="7FC6E1DA" w:rsidRPr="00594465">
        <w:rPr>
          <w:rFonts w:cstheme="minorHAnsi"/>
          <w:szCs w:val="28"/>
        </w:rPr>
        <w:t xml:space="preserve">deren </w:t>
      </w:r>
      <w:r w:rsidR="00DE1C85" w:rsidRPr="00594465">
        <w:rPr>
          <w:rFonts w:cstheme="minorHAnsi"/>
          <w:szCs w:val="28"/>
        </w:rPr>
        <w:t>Dokumentation</w:t>
      </w:r>
    </w:p>
    <w:p w14:paraId="672A6659" w14:textId="77777777" w:rsidR="006A6100" w:rsidRPr="00594465" w:rsidRDefault="006A6100" w:rsidP="00594465">
      <w:pPr>
        <w:rPr>
          <w:rFonts w:cstheme="minorHAnsi"/>
          <w:sz w:val="24"/>
          <w:szCs w:val="24"/>
        </w:rPr>
      </w:pPr>
    </w:p>
    <w:p w14:paraId="45B4D916" w14:textId="1A968536" w:rsidR="006A6100" w:rsidRPr="00594465" w:rsidRDefault="140C15D1" w:rsidP="00594465">
      <w:pPr>
        <w:pStyle w:val="Heading2"/>
        <w:spacing w:before="0" w:after="0" w:line="240" w:lineRule="auto"/>
        <w:rPr>
          <w:rFonts w:cstheme="minorHAnsi"/>
        </w:rPr>
      </w:pPr>
      <w:r w:rsidRPr="00594465">
        <w:rPr>
          <w:rFonts w:cstheme="minorHAnsi"/>
        </w:rPr>
        <w:t xml:space="preserve">1 </w:t>
      </w:r>
      <w:r w:rsidR="1A52CE2C" w:rsidRPr="00594465">
        <w:rPr>
          <w:rFonts w:cstheme="minorHAnsi"/>
        </w:rPr>
        <w:t xml:space="preserve">Allgemeine Angaben </w:t>
      </w:r>
      <w:r w:rsidR="005F0625" w:rsidRPr="00594465">
        <w:rPr>
          <w:rFonts w:cstheme="minorHAnsi"/>
        </w:rPr>
        <w:t>zur Prüfung</w:t>
      </w:r>
    </w:p>
    <w:p w14:paraId="678677FF" w14:textId="671B9E1B" w:rsidR="006A6100" w:rsidRPr="00594465" w:rsidRDefault="006A6100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Projekt</w:t>
      </w:r>
      <w:r w:rsidR="70D0F08A" w:rsidRPr="00594465">
        <w:rPr>
          <w:rFonts w:cstheme="minorHAnsi"/>
          <w:sz w:val="24"/>
          <w:szCs w:val="24"/>
        </w:rPr>
        <w:t>akronym</w:t>
      </w:r>
      <w:r w:rsidR="005F0625" w:rsidRPr="00594465">
        <w:rPr>
          <w:rFonts w:cstheme="minorHAnsi"/>
          <w:sz w:val="24"/>
          <w:szCs w:val="24"/>
        </w:rPr>
        <w:t>:</w:t>
      </w:r>
    </w:p>
    <w:p w14:paraId="7B15228C" w14:textId="77777777" w:rsidR="006A6100" w:rsidRPr="00594465" w:rsidRDefault="005F0625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Prüf</w:t>
      </w:r>
      <w:r w:rsidR="006A6100" w:rsidRPr="00594465">
        <w:rPr>
          <w:rFonts w:cstheme="minorHAnsi"/>
          <w:sz w:val="24"/>
          <w:szCs w:val="24"/>
        </w:rPr>
        <w:t>datum:</w:t>
      </w:r>
    </w:p>
    <w:p w14:paraId="2C661F74" w14:textId="1D5C408C" w:rsidR="006A6100" w:rsidRPr="00594465" w:rsidRDefault="50A9B370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 xml:space="preserve">Prüfende </w:t>
      </w:r>
      <w:r w:rsidR="006A6100" w:rsidRPr="00594465">
        <w:rPr>
          <w:rFonts w:cstheme="minorHAnsi"/>
          <w:sz w:val="24"/>
          <w:szCs w:val="24"/>
        </w:rPr>
        <w:t>Person</w:t>
      </w:r>
      <w:r w:rsidR="437B8051" w:rsidRPr="00594465">
        <w:rPr>
          <w:rFonts w:cstheme="minorHAnsi"/>
          <w:sz w:val="24"/>
          <w:szCs w:val="24"/>
        </w:rPr>
        <w:t>(en)</w:t>
      </w:r>
      <w:r w:rsidR="006A6100" w:rsidRPr="00594465">
        <w:rPr>
          <w:rFonts w:cstheme="minorHAnsi"/>
          <w:sz w:val="24"/>
          <w:szCs w:val="24"/>
        </w:rPr>
        <w:t>:</w:t>
      </w:r>
    </w:p>
    <w:p w14:paraId="1E5E3E00" w14:textId="669D520C" w:rsidR="006A6100" w:rsidRPr="00594465" w:rsidRDefault="006A6100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Institution</w:t>
      </w:r>
      <w:r w:rsidR="005F0625" w:rsidRPr="00594465">
        <w:rPr>
          <w:rFonts w:cstheme="minorHAnsi"/>
          <w:sz w:val="24"/>
          <w:szCs w:val="24"/>
        </w:rPr>
        <w:t>:</w:t>
      </w:r>
    </w:p>
    <w:p w14:paraId="0A37501D" w14:textId="77777777" w:rsidR="005F0625" w:rsidRPr="00594465" w:rsidRDefault="005F0625" w:rsidP="00594465">
      <w:pPr>
        <w:rPr>
          <w:rFonts w:cstheme="minorHAnsi"/>
          <w:sz w:val="24"/>
          <w:szCs w:val="24"/>
        </w:rPr>
      </w:pPr>
    </w:p>
    <w:p w14:paraId="1287E2D0" w14:textId="2435B5FD" w:rsidR="005F0625" w:rsidRPr="00594465" w:rsidRDefault="005F0625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 xml:space="preserve">Prüfdurchlauf: 1 </w:t>
      </w:r>
    </w:p>
    <w:p w14:paraId="63EF4339" w14:textId="6D837A4C" w:rsidR="005F0625" w:rsidRPr="00594465" w:rsidRDefault="133D36D1" w:rsidP="00594465">
      <w:pPr>
        <w:rPr>
          <w:rFonts w:cstheme="minorHAnsi"/>
          <w:i/>
          <w:iCs/>
          <w:sz w:val="24"/>
          <w:szCs w:val="24"/>
        </w:rPr>
      </w:pPr>
      <w:r w:rsidRPr="00594465">
        <w:rPr>
          <w:rFonts w:cstheme="minorHAnsi"/>
          <w:i/>
          <w:iCs/>
          <w:sz w:val="24"/>
          <w:szCs w:val="24"/>
        </w:rPr>
        <w:t xml:space="preserve">Hinweis: </w:t>
      </w:r>
      <w:r w:rsidR="50E8D906" w:rsidRPr="00594465">
        <w:rPr>
          <w:rFonts w:cstheme="minorHAnsi"/>
          <w:i/>
          <w:iCs/>
          <w:sz w:val="24"/>
          <w:szCs w:val="24"/>
        </w:rPr>
        <w:t xml:space="preserve">Der Prüfdurchlauf </w:t>
      </w:r>
      <w:r w:rsidR="25A82BAF" w:rsidRPr="00594465">
        <w:rPr>
          <w:rFonts w:cstheme="minorHAnsi"/>
          <w:i/>
          <w:iCs/>
          <w:sz w:val="24"/>
          <w:szCs w:val="24"/>
        </w:rPr>
        <w:t>inkrementiert</w:t>
      </w:r>
    </w:p>
    <w:p w14:paraId="770CA3E7" w14:textId="1033360E" w:rsidR="006A6100" w:rsidRPr="00594465" w:rsidRDefault="005F0625" w:rsidP="00594465">
      <w:pPr>
        <w:rPr>
          <w:rFonts w:cstheme="minorHAnsi"/>
          <w:sz w:val="24"/>
          <w:szCs w:val="24"/>
          <w:lang w:eastAsia="en-US"/>
        </w:rPr>
      </w:pPr>
      <w:r w:rsidRPr="00594465">
        <w:rPr>
          <w:rFonts w:cstheme="minorHAnsi"/>
          <w:sz w:val="24"/>
          <w:szCs w:val="24"/>
          <w:lang w:eastAsia="en-US"/>
        </w:rPr>
        <w:t xml:space="preserve">Link zum </w:t>
      </w:r>
      <w:r w:rsidR="45A87D5A" w:rsidRPr="00594465">
        <w:rPr>
          <w:rFonts w:cstheme="minorHAnsi"/>
          <w:sz w:val="24"/>
          <w:szCs w:val="24"/>
          <w:lang w:eastAsia="en-US"/>
        </w:rPr>
        <w:t>Git-</w:t>
      </w:r>
      <w:r w:rsidRPr="00594465">
        <w:rPr>
          <w:rFonts w:cstheme="minorHAnsi"/>
          <w:sz w:val="24"/>
          <w:szCs w:val="24"/>
          <w:lang w:eastAsia="en-US"/>
        </w:rPr>
        <w:t>Repository:</w:t>
      </w:r>
    </w:p>
    <w:p w14:paraId="6B24AE21" w14:textId="6455668B" w:rsidR="005F0625" w:rsidRPr="00594465" w:rsidRDefault="78749370" w:rsidP="00594465">
      <w:pPr>
        <w:rPr>
          <w:rFonts w:cstheme="minorHAnsi"/>
          <w:sz w:val="24"/>
          <w:szCs w:val="24"/>
          <w:lang w:eastAsia="en-US"/>
        </w:rPr>
      </w:pPr>
      <w:r w:rsidRPr="00594465">
        <w:rPr>
          <w:rFonts w:cstheme="minorHAnsi"/>
          <w:sz w:val="24"/>
          <w:szCs w:val="24"/>
          <w:lang w:eastAsia="en-US"/>
        </w:rPr>
        <w:t xml:space="preserve">Zur Prüfung eingesetzte </w:t>
      </w:r>
      <w:r w:rsidR="005F0625" w:rsidRPr="00594465">
        <w:rPr>
          <w:rFonts w:cstheme="minorHAnsi"/>
          <w:sz w:val="24"/>
          <w:szCs w:val="24"/>
          <w:lang w:eastAsia="en-US"/>
        </w:rPr>
        <w:t>Version de</w:t>
      </w:r>
      <w:r w:rsidR="20C02B80" w:rsidRPr="00594465">
        <w:rPr>
          <w:rFonts w:cstheme="minorHAnsi"/>
          <w:sz w:val="24"/>
          <w:szCs w:val="24"/>
          <w:lang w:eastAsia="en-US"/>
        </w:rPr>
        <w:t>r</w:t>
      </w:r>
      <w:r w:rsidR="005F0625" w:rsidRPr="00594465">
        <w:rPr>
          <w:rFonts w:cstheme="minorHAnsi"/>
          <w:sz w:val="24"/>
          <w:szCs w:val="24"/>
          <w:lang w:eastAsia="en-US"/>
        </w:rPr>
        <w:t xml:space="preserve"> </w:t>
      </w:r>
      <w:r w:rsidR="217272A0" w:rsidRPr="00594465">
        <w:rPr>
          <w:rFonts w:cstheme="minorHAnsi"/>
          <w:sz w:val="24"/>
          <w:szCs w:val="24"/>
          <w:lang w:eastAsia="en-US"/>
        </w:rPr>
        <w:t>Software</w:t>
      </w:r>
      <w:r w:rsidR="005F0625" w:rsidRPr="00594465">
        <w:rPr>
          <w:rFonts w:cstheme="minorHAnsi"/>
          <w:sz w:val="24"/>
          <w:szCs w:val="24"/>
          <w:lang w:eastAsia="en-US"/>
        </w:rPr>
        <w:t>:</w:t>
      </w:r>
    </w:p>
    <w:p w14:paraId="048E7D95" w14:textId="77777777" w:rsidR="005F0625" w:rsidRPr="00594465" w:rsidRDefault="005F0625" w:rsidP="00594465">
      <w:pPr>
        <w:rPr>
          <w:rFonts w:cstheme="minorHAnsi"/>
          <w:sz w:val="24"/>
          <w:szCs w:val="24"/>
          <w:lang w:eastAsia="en-US"/>
        </w:rPr>
      </w:pPr>
      <w:r w:rsidRPr="00594465">
        <w:rPr>
          <w:rFonts w:cstheme="minorHAnsi"/>
          <w:sz w:val="24"/>
          <w:szCs w:val="24"/>
          <w:lang w:eastAsia="en-US"/>
        </w:rPr>
        <w:t xml:space="preserve">Version der </w:t>
      </w:r>
      <w:r w:rsidR="00364CC9" w:rsidRPr="00594465">
        <w:rPr>
          <w:rFonts w:cstheme="minorHAnsi"/>
          <w:sz w:val="24"/>
          <w:szCs w:val="24"/>
          <w:lang w:eastAsia="en-US"/>
        </w:rPr>
        <w:t>verwendeten</w:t>
      </w:r>
      <w:r w:rsidRPr="00594465">
        <w:rPr>
          <w:rFonts w:cstheme="minorHAnsi"/>
          <w:sz w:val="24"/>
          <w:szCs w:val="24"/>
          <w:lang w:eastAsia="en-US"/>
        </w:rPr>
        <w:t xml:space="preserve"> KDS-Module:</w:t>
      </w:r>
    </w:p>
    <w:p w14:paraId="064D0B16" w14:textId="77777777" w:rsidR="00364CC9" w:rsidRPr="00594465" w:rsidRDefault="00364CC9" w:rsidP="40EDFB39">
      <w:pPr>
        <w:rPr>
          <w:rFonts w:cstheme="minorBidi"/>
          <w:sz w:val="24"/>
          <w:szCs w:val="24"/>
          <w:lang w:eastAsia="en-US"/>
        </w:rPr>
      </w:pPr>
      <w:r w:rsidRPr="40EDFB39">
        <w:rPr>
          <w:rFonts w:cstheme="minorBidi"/>
          <w:sz w:val="24"/>
          <w:szCs w:val="24"/>
          <w:lang w:eastAsia="en-US"/>
        </w:rPr>
        <w:t>&lt;mehrere&gt;</w:t>
      </w:r>
    </w:p>
    <w:p w14:paraId="264390D6" w14:textId="217858C6" w:rsidR="151583B4" w:rsidRDefault="151583B4" w:rsidP="40EDFB39">
      <w:pPr>
        <w:rPr>
          <w:rFonts w:cstheme="minorBidi"/>
          <w:sz w:val="24"/>
          <w:szCs w:val="24"/>
        </w:rPr>
      </w:pPr>
      <w:r w:rsidRPr="40EDFB39">
        <w:rPr>
          <w:rFonts w:cstheme="minorBidi"/>
          <w:sz w:val="24"/>
          <w:szCs w:val="24"/>
          <w:lang w:eastAsia="en-US"/>
        </w:rPr>
        <w:t xml:space="preserve">Skript ist vollständig durchgelaufen und hat Logs/Output Dateien produziert: </w:t>
      </w:r>
      <w:sdt>
        <w:sdtPr>
          <w:rPr>
            <w:rFonts w:eastAsia="MS Gothic" w:cstheme="minorBidi"/>
            <w:sz w:val="24"/>
            <w:szCs w:val="24"/>
          </w:rPr>
          <w:id w:val="1529789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40EDFB39">
        <w:rPr>
          <w:rFonts w:eastAsia="MS Gothic" w:cstheme="minorBidi"/>
          <w:sz w:val="24"/>
          <w:szCs w:val="24"/>
        </w:rPr>
        <w:t xml:space="preserve"> </w:t>
      </w:r>
      <w:r w:rsidRPr="40EDFB39">
        <w:rPr>
          <w:rFonts w:cstheme="minorBidi"/>
          <w:sz w:val="24"/>
          <w:szCs w:val="24"/>
          <w:lang w:eastAsia="en-US"/>
        </w:rPr>
        <w:t xml:space="preserve">ja </w:t>
      </w:r>
      <w:sdt>
        <w:sdtPr>
          <w:rPr>
            <w:rFonts w:eastAsia="MS Gothic" w:cstheme="minorBidi"/>
            <w:sz w:val="24"/>
            <w:szCs w:val="24"/>
          </w:rPr>
          <w:id w:val="1627531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40EDFB39">
        <w:rPr>
          <w:rFonts w:eastAsia="MS Gothic" w:cstheme="minorBidi"/>
          <w:sz w:val="24"/>
          <w:szCs w:val="24"/>
        </w:rPr>
        <w:t xml:space="preserve"> </w:t>
      </w:r>
      <w:r w:rsidRPr="40EDFB39">
        <w:rPr>
          <w:rFonts w:cstheme="minorBidi"/>
          <w:sz w:val="24"/>
          <w:szCs w:val="24"/>
          <w:lang w:eastAsia="en-US"/>
        </w:rPr>
        <w:t>nein</w:t>
      </w:r>
    </w:p>
    <w:p w14:paraId="5DAB6C7B" w14:textId="77777777" w:rsidR="00364CC9" w:rsidRPr="00594465" w:rsidRDefault="00364CC9" w:rsidP="00594465">
      <w:pPr>
        <w:rPr>
          <w:rFonts w:cstheme="minorHAnsi"/>
          <w:sz w:val="24"/>
          <w:szCs w:val="24"/>
          <w:lang w:eastAsia="en-US"/>
        </w:rPr>
      </w:pPr>
    </w:p>
    <w:p w14:paraId="255A0EA0" w14:textId="1F17B1A9" w:rsidR="00364CC9" w:rsidRPr="00594465" w:rsidRDefault="1BF6E666" w:rsidP="00594465">
      <w:pPr>
        <w:pStyle w:val="Heading2"/>
        <w:spacing w:before="0" w:after="0" w:line="240" w:lineRule="auto"/>
        <w:rPr>
          <w:rFonts w:cstheme="minorHAnsi"/>
        </w:rPr>
      </w:pPr>
      <w:r w:rsidRPr="00594465">
        <w:rPr>
          <w:rFonts w:cstheme="minorHAnsi"/>
        </w:rPr>
        <w:t xml:space="preserve">2 </w:t>
      </w:r>
      <w:r w:rsidR="006C364D" w:rsidRPr="00594465">
        <w:rPr>
          <w:rFonts w:cstheme="minorHAnsi"/>
        </w:rPr>
        <w:t>Herstellung der Ausführungsumgebung</w:t>
      </w:r>
    </w:p>
    <w:p w14:paraId="7977352F" w14:textId="4AB1A897" w:rsidR="006C364D" w:rsidRPr="00594465" w:rsidRDefault="006C364D" w:rsidP="00594465">
      <w:pPr>
        <w:pStyle w:val="Heading3"/>
        <w:spacing w:before="0" w:line="240" w:lineRule="auto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Ziel: Kann ein anderer Standort die Umgebung reproduzieren?</w:t>
      </w:r>
    </w:p>
    <w:p w14:paraId="21F9C664" w14:textId="3F9A103A" w:rsidR="4CE7F973" w:rsidRPr="00594465" w:rsidRDefault="006C364D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 xml:space="preserve">Wurde die Umgebung gemäß Dokumentation eingerichtet? </w:t>
      </w:r>
      <w:sdt>
        <w:sdtPr>
          <w:rPr>
            <w:rFonts w:eastAsia="MS Gothic" w:cstheme="minorHAnsi"/>
            <w:sz w:val="24"/>
            <w:szCs w:val="24"/>
          </w:rPr>
          <w:id w:val="-5065867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0CDC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E74E1B"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>ja</w:t>
      </w:r>
      <w:r w:rsidR="008E0CDC" w:rsidRPr="00594465">
        <w:rPr>
          <w:rFonts w:cstheme="minorHAnsi"/>
          <w:sz w:val="24"/>
          <w:szCs w:val="24"/>
        </w:rPr>
        <w:t xml:space="preserve"> </w:t>
      </w:r>
      <w:sdt>
        <w:sdtPr>
          <w:rPr>
            <w:rFonts w:eastAsia="MS Gothic" w:cstheme="minorHAnsi"/>
            <w:sz w:val="24"/>
            <w:szCs w:val="24"/>
          </w:rPr>
          <w:id w:val="-880166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74E1B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E74E1B"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>nein</w:t>
      </w:r>
    </w:p>
    <w:p w14:paraId="1F626265" w14:textId="77777777" w:rsidR="006C364D" w:rsidRPr="00594465" w:rsidRDefault="006C364D" w:rsidP="00594465">
      <w:pPr>
        <w:ind w:left="357"/>
        <w:rPr>
          <w:rFonts w:cstheme="minorHAnsi"/>
          <w:sz w:val="24"/>
          <w:szCs w:val="24"/>
          <w:lang w:eastAsia="en-US"/>
        </w:rPr>
      </w:pPr>
    </w:p>
    <w:p w14:paraId="1AB0A053" w14:textId="77777777" w:rsidR="006C364D" w:rsidRPr="00594465" w:rsidRDefault="006C364D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Zusätzliche Installationen (abweichend vom README):</w:t>
      </w:r>
    </w:p>
    <w:p w14:paraId="6D093DD5" w14:textId="640C4658" w:rsidR="006C364D" w:rsidRPr="00594465" w:rsidRDefault="006C364D" w:rsidP="00594465">
      <w:pPr>
        <w:pStyle w:val="ListParagraph"/>
        <w:numPr>
          <w:ilvl w:val="0"/>
          <w:numId w:val="20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Software + Version:</w:t>
      </w:r>
    </w:p>
    <w:p w14:paraId="2B3EEFBB" w14:textId="2F8C3616" w:rsidR="006C364D" w:rsidRPr="00594465" w:rsidRDefault="006C364D" w:rsidP="00594465">
      <w:pPr>
        <w:pStyle w:val="ListParagraph"/>
        <w:numPr>
          <w:ilvl w:val="0"/>
          <w:numId w:val="20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Grund:</w:t>
      </w:r>
    </w:p>
    <w:p w14:paraId="0E977B07" w14:textId="00A9AC94" w:rsidR="00364CC9" w:rsidRPr="00594465" w:rsidRDefault="00364CC9" w:rsidP="00594465">
      <w:pPr>
        <w:rPr>
          <w:rFonts w:cstheme="minorHAnsi"/>
          <w:sz w:val="24"/>
          <w:szCs w:val="24"/>
          <w:lang w:eastAsia="en-US"/>
        </w:rPr>
      </w:pPr>
    </w:p>
    <w:p w14:paraId="215F1340" w14:textId="40EF0119" w:rsidR="00364CC9" w:rsidRPr="00594465" w:rsidRDefault="3DB82BA5" w:rsidP="40EDFB39">
      <w:pPr>
        <w:rPr>
          <w:rFonts w:cstheme="minorBidi"/>
          <w:sz w:val="24"/>
          <w:szCs w:val="24"/>
          <w:lang w:eastAsia="en-US"/>
        </w:rPr>
      </w:pPr>
      <w:r w:rsidRPr="40EDFB39">
        <w:rPr>
          <w:rFonts w:cstheme="minorBidi"/>
          <w:sz w:val="24"/>
          <w:szCs w:val="24"/>
          <w:lang w:eastAsia="en-US"/>
        </w:rPr>
        <w:t>Die Analyse</w:t>
      </w:r>
      <w:r w:rsidR="51666E3C" w:rsidRPr="40EDFB39">
        <w:rPr>
          <w:rFonts w:cstheme="minorBidi"/>
          <w:sz w:val="24"/>
          <w:szCs w:val="24"/>
          <w:lang w:eastAsia="en-US"/>
        </w:rPr>
        <w:t xml:space="preserve"> basiert auf:</w:t>
      </w:r>
      <w:r w:rsidRPr="40EDFB39">
        <w:rPr>
          <w:rFonts w:cstheme="minorBidi"/>
          <w:sz w:val="24"/>
          <w:szCs w:val="24"/>
          <w:lang w:eastAsia="en-US"/>
        </w:rPr>
        <w:t xml:space="preserve"> </w:t>
      </w:r>
    </w:p>
    <w:p w14:paraId="553226D4" w14:textId="117B9498" w:rsidR="0058290F" w:rsidRPr="00594465" w:rsidRDefault="00000000" w:rsidP="40EDFB39">
      <w:pPr>
        <w:ind w:left="357"/>
        <w:rPr>
          <w:rStyle w:val="FootnoteReference"/>
          <w:rFonts w:cstheme="minorBidi"/>
          <w:sz w:val="24"/>
          <w:szCs w:val="24"/>
          <w:lang w:eastAsia="en-US"/>
        </w:rPr>
      </w:pPr>
      <w:sdt>
        <w:sdtPr>
          <w:rPr>
            <w:rFonts w:eastAsia="MS Gothic" w:cstheme="minorBidi"/>
            <w:sz w:val="24"/>
            <w:szCs w:val="24"/>
            <w:vertAlign w:val="superscript"/>
          </w:rPr>
          <w:id w:val="-229157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74B8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6796B" w:rsidRPr="40EDFB39">
        <w:rPr>
          <w:rFonts w:eastAsia="MS Gothic" w:cstheme="minorBidi"/>
          <w:sz w:val="24"/>
          <w:szCs w:val="24"/>
        </w:rPr>
        <w:t xml:space="preserve"> </w:t>
      </w:r>
      <w:r w:rsidR="4D40D52C" w:rsidRPr="40EDFB39">
        <w:rPr>
          <w:rFonts w:cstheme="minorBidi"/>
          <w:sz w:val="24"/>
          <w:szCs w:val="24"/>
          <w:lang w:eastAsia="en-US"/>
        </w:rPr>
        <w:t>FHIR-Server mit pseudonymisierten Versorgungsdaten</w:t>
      </w:r>
    </w:p>
    <w:p w14:paraId="51F48E4B" w14:textId="497FFE98" w:rsidR="00364CC9" w:rsidRPr="00594465" w:rsidRDefault="00000000" w:rsidP="40EDFB39">
      <w:pPr>
        <w:ind w:left="357"/>
        <w:rPr>
          <w:rFonts w:cstheme="minorBidi"/>
          <w:sz w:val="24"/>
          <w:szCs w:val="24"/>
          <w:lang w:eastAsia="en-US"/>
        </w:rPr>
      </w:pPr>
      <w:sdt>
        <w:sdtPr>
          <w:rPr>
            <w:rFonts w:eastAsia="MS Gothic" w:cstheme="minorBidi"/>
            <w:sz w:val="24"/>
            <w:szCs w:val="24"/>
          </w:rPr>
          <w:id w:val="8073654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290F"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6796B" w:rsidRPr="40EDFB39">
        <w:rPr>
          <w:rFonts w:eastAsia="MS Gothic" w:cstheme="minorBidi"/>
          <w:sz w:val="24"/>
          <w:szCs w:val="24"/>
        </w:rPr>
        <w:t xml:space="preserve"> </w:t>
      </w:r>
      <w:r w:rsidR="5A6C3AD1" w:rsidRPr="40EDFB39">
        <w:rPr>
          <w:rFonts w:eastAsia="MS Gothic" w:cstheme="minorBidi"/>
          <w:sz w:val="24"/>
          <w:szCs w:val="24"/>
        </w:rPr>
        <w:t xml:space="preserve">TORCH Extraktion: </w:t>
      </w:r>
      <w:sdt>
        <w:sdtPr>
          <w:rPr>
            <w:rFonts w:eastAsia="MS Gothic" w:cstheme="minorBidi"/>
            <w:sz w:val="24"/>
            <w:szCs w:val="24"/>
          </w:rPr>
          <w:id w:val="1778816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5A6C3AD1"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5A6C3AD1" w:rsidRPr="40EDFB39">
        <w:rPr>
          <w:rFonts w:eastAsia="MS Gothic" w:cstheme="minorBidi"/>
          <w:sz w:val="24"/>
          <w:szCs w:val="24"/>
        </w:rPr>
        <w:t xml:space="preserve"> CSV, </w:t>
      </w:r>
      <w:sdt>
        <w:sdtPr>
          <w:rPr>
            <w:rFonts w:eastAsia="MS Gothic" w:cstheme="minorBidi"/>
            <w:sz w:val="24"/>
            <w:szCs w:val="24"/>
          </w:rPr>
          <w:id w:val="10702914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5A6C3AD1"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5A6C3AD1" w:rsidRPr="40EDFB39">
        <w:rPr>
          <w:rFonts w:eastAsia="MS Gothic" w:cstheme="minorBidi"/>
          <w:sz w:val="24"/>
          <w:szCs w:val="24"/>
        </w:rPr>
        <w:t xml:space="preserve"> FHIR</w:t>
      </w:r>
    </w:p>
    <w:p w14:paraId="6A05A809" w14:textId="4AE00EC7" w:rsidR="006A6100" w:rsidRPr="00594465" w:rsidRDefault="00000000" w:rsidP="40EDFB39">
      <w:pPr>
        <w:ind w:left="357"/>
        <w:rPr>
          <w:rFonts w:cstheme="minorBidi"/>
          <w:sz w:val="24"/>
          <w:szCs w:val="24"/>
          <w:lang w:eastAsia="en-US"/>
        </w:rPr>
      </w:pPr>
      <w:sdt>
        <w:sdtPr>
          <w:rPr>
            <w:rFonts w:eastAsia="MS Gothic" w:cstheme="minorBidi"/>
            <w:sz w:val="24"/>
            <w:szCs w:val="24"/>
          </w:rPr>
          <w:id w:val="-5446088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796B"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6796B" w:rsidRPr="40EDFB39">
        <w:rPr>
          <w:rFonts w:eastAsia="MS Gothic" w:cstheme="minorBidi"/>
          <w:sz w:val="24"/>
          <w:szCs w:val="24"/>
        </w:rPr>
        <w:t xml:space="preserve"> </w:t>
      </w:r>
      <w:r w:rsidR="2401DE80" w:rsidRPr="40EDFB39">
        <w:rPr>
          <w:rFonts w:cstheme="minorBidi"/>
          <w:sz w:val="24"/>
          <w:szCs w:val="24"/>
          <w:lang w:eastAsia="en-US"/>
        </w:rPr>
        <w:t>Anderes</w:t>
      </w:r>
    </w:p>
    <w:p w14:paraId="1B31D62C" w14:textId="77777777" w:rsidR="006E2F54" w:rsidRPr="00594465" w:rsidRDefault="006E2F54" w:rsidP="00594465">
      <w:pPr>
        <w:ind w:left="357"/>
        <w:rPr>
          <w:rFonts w:cstheme="minorHAnsi"/>
          <w:sz w:val="24"/>
          <w:szCs w:val="24"/>
          <w:lang w:eastAsia="en-US"/>
        </w:rPr>
      </w:pPr>
    </w:p>
    <w:p w14:paraId="5F1F477A" w14:textId="7F4BAA46" w:rsidR="006A6100" w:rsidRPr="00594465" w:rsidRDefault="002401B5" w:rsidP="00594465">
      <w:pPr>
        <w:pStyle w:val="Heading2"/>
        <w:spacing w:before="0" w:after="0" w:line="240" w:lineRule="auto"/>
        <w:rPr>
          <w:rFonts w:cstheme="minorHAnsi"/>
        </w:rPr>
      </w:pPr>
      <w:r w:rsidRPr="00594465">
        <w:rPr>
          <w:rFonts w:cstheme="minorHAnsi"/>
        </w:rPr>
        <w:t>3</w:t>
      </w:r>
      <w:r w:rsidR="39FC13EF" w:rsidRPr="00594465">
        <w:rPr>
          <w:rFonts w:cstheme="minorHAnsi"/>
        </w:rPr>
        <w:t xml:space="preserve"> </w:t>
      </w:r>
      <w:r w:rsidRPr="00594465">
        <w:rPr>
          <w:rFonts w:cstheme="minorHAnsi"/>
        </w:rPr>
        <w:t>Ausführung des Skripts</w:t>
      </w:r>
    </w:p>
    <w:p w14:paraId="37BCDCEC" w14:textId="7E58B617" w:rsidR="002401B5" w:rsidRPr="00594465" w:rsidRDefault="002401B5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 xml:space="preserve">Konnte das Skript gestartet werden? </w:t>
      </w:r>
      <w:sdt>
        <w:sdtPr>
          <w:rPr>
            <w:rFonts w:eastAsia="MS Gothic" w:cstheme="minorHAnsi"/>
            <w:sz w:val="24"/>
            <w:szCs w:val="24"/>
          </w:rPr>
          <w:id w:val="-9578788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>ja</w:t>
      </w:r>
      <w:sdt>
        <w:sdtPr>
          <w:rPr>
            <w:rFonts w:eastAsia="MS Gothic" w:cstheme="minorHAnsi"/>
            <w:sz w:val="24"/>
            <w:szCs w:val="24"/>
          </w:rPr>
          <w:id w:val="-12979802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0CDC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>nein</w:t>
      </w:r>
    </w:p>
    <w:p w14:paraId="646E5AF1" w14:textId="24144FBC" w:rsidR="002401B5" w:rsidRPr="00594465" w:rsidRDefault="002401B5" w:rsidP="00594465">
      <w:pPr>
        <w:ind w:firstLine="708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 xml:space="preserve">Falls nein: </w:t>
      </w:r>
    </w:p>
    <w:p w14:paraId="7AB175E9" w14:textId="67739B11" w:rsidR="002401B5" w:rsidRPr="00594465" w:rsidRDefault="002401B5" w:rsidP="00594465">
      <w:pPr>
        <w:pStyle w:val="ListParagraph"/>
        <w:numPr>
          <w:ilvl w:val="0"/>
          <w:numId w:val="20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Problem:</w:t>
      </w:r>
    </w:p>
    <w:p w14:paraId="05055825" w14:textId="0E35EB54" w:rsidR="002401B5" w:rsidRPr="00594465" w:rsidRDefault="002401B5" w:rsidP="00594465">
      <w:pPr>
        <w:pStyle w:val="ListParagraph"/>
        <w:numPr>
          <w:ilvl w:val="0"/>
          <w:numId w:val="20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Lösung (falls vorhanden):</w:t>
      </w:r>
    </w:p>
    <w:p w14:paraId="7EF8F65B" w14:textId="77777777" w:rsidR="002401B5" w:rsidRPr="00594465" w:rsidRDefault="002401B5" w:rsidP="00594465">
      <w:pPr>
        <w:rPr>
          <w:rFonts w:cstheme="minorHAnsi"/>
          <w:sz w:val="24"/>
          <w:szCs w:val="24"/>
        </w:rPr>
      </w:pPr>
    </w:p>
    <w:p w14:paraId="3009D8B8" w14:textId="1FA918E0" w:rsidR="002401B5" w:rsidRPr="00594465" w:rsidRDefault="002401B5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Laufverhalten:</w:t>
      </w:r>
    </w:p>
    <w:p w14:paraId="52FA6B32" w14:textId="216298B9" w:rsidR="002401B5" w:rsidRPr="00594465" w:rsidRDefault="00000000" w:rsidP="00594465">
      <w:pPr>
        <w:ind w:left="357"/>
        <w:rPr>
          <w:rFonts w:cstheme="minorHAnsi"/>
          <w:sz w:val="24"/>
          <w:szCs w:val="24"/>
          <w:lang w:eastAsia="en-US"/>
        </w:rPr>
      </w:pPr>
      <w:sdt>
        <w:sdtPr>
          <w:rPr>
            <w:rFonts w:eastAsia="MS Gothic" w:cstheme="minorHAnsi"/>
            <w:sz w:val="24"/>
            <w:szCs w:val="24"/>
          </w:rPr>
          <w:id w:val="-970125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01B5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2401B5" w:rsidRPr="00594465">
        <w:rPr>
          <w:rFonts w:eastAsia="MS Gothic" w:cstheme="minorHAnsi"/>
          <w:sz w:val="24"/>
          <w:szCs w:val="24"/>
        </w:rPr>
        <w:t xml:space="preserve"> </w:t>
      </w:r>
      <w:r w:rsidR="002401B5" w:rsidRPr="00594465">
        <w:rPr>
          <w:rFonts w:cstheme="minorHAnsi"/>
          <w:sz w:val="24"/>
          <w:szCs w:val="24"/>
          <w:lang w:eastAsia="en-US"/>
        </w:rPr>
        <w:t>ohne Fehler</w:t>
      </w:r>
    </w:p>
    <w:p w14:paraId="6BEF3427" w14:textId="3791713F" w:rsidR="002401B5" w:rsidRPr="00594465" w:rsidRDefault="00000000" w:rsidP="00594465">
      <w:pPr>
        <w:ind w:left="357"/>
        <w:rPr>
          <w:rFonts w:cstheme="minorHAnsi"/>
          <w:sz w:val="24"/>
          <w:szCs w:val="24"/>
          <w:lang w:eastAsia="en-US"/>
        </w:rPr>
      </w:pPr>
      <w:sdt>
        <w:sdtPr>
          <w:rPr>
            <w:rFonts w:eastAsia="MS Gothic" w:cstheme="minorHAnsi"/>
            <w:sz w:val="24"/>
            <w:szCs w:val="24"/>
          </w:rPr>
          <w:id w:val="257572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01B5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2401B5" w:rsidRPr="00594465">
        <w:rPr>
          <w:rFonts w:eastAsia="MS Gothic" w:cstheme="minorHAnsi"/>
          <w:sz w:val="24"/>
          <w:szCs w:val="24"/>
        </w:rPr>
        <w:t xml:space="preserve"> </w:t>
      </w:r>
      <w:r w:rsidR="002401B5" w:rsidRPr="00594465">
        <w:rPr>
          <w:rFonts w:cstheme="minorHAnsi"/>
          <w:sz w:val="24"/>
          <w:szCs w:val="24"/>
          <w:lang w:eastAsia="en-US"/>
        </w:rPr>
        <w:t>mit Warnungen</w:t>
      </w:r>
    </w:p>
    <w:p w14:paraId="2D50B17A" w14:textId="1F38CB89" w:rsidR="002401B5" w:rsidRPr="00594465" w:rsidRDefault="00000000" w:rsidP="40EDFB39">
      <w:pPr>
        <w:ind w:left="357"/>
        <w:rPr>
          <w:rFonts w:cstheme="minorBidi"/>
          <w:sz w:val="24"/>
          <w:szCs w:val="24"/>
          <w:lang w:eastAsia="en-US"/>
        </w:rPr>
      </w:pPr>
      <w:sdt>
        <w:sdtPr>
          <w:rPr>
            <w:rFonts w:eastAsia="MS Gothic" w:cstheme="minorBidi"/>
            <w:sz w:val="24"/>
            <w:szCs w:val="24"/>
          </w:rPr>
          <w:id w:val="-15203857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689921FD" w:rsidRPr="40EDFB39">
            <w:rPr>
              <w:rFonts w:ascii="MS Gothic" w:eastAsia="MS Gothic" w:hAnsi="MS Gothic" w:cs="MS Gothic"/>
              <w:sz w:val="24"/>
              <w:szCs w:val="24"/>
            </w:rPr>
            <w:t>☐</w:t>
          </w:r>
        </w:sdtContent>
      </w:sdt>
      <w:r w:rsidR="002401B5" w:rsidRPr="40EDFB39">
        <w:rPr>
          <w:rFonts w:eastAsia="MS Gothic" w:cstheme="minorBidi"/>
          <w:sz w:val="24"/>
          <w:szCs w:val="24"/>
        </w:rPr>
        <w:t xml:space="preserve"> </w:t>
      </w:r>
      <w:r w:rsidR="002401B5" w:rsidRPr="40EDFB39">
        <w:rPr>
          <w:rFonts w:cstheme="minorBidi"/>
          <w:sz w:val="24"/>
          <w:szCs w:val="24"/>
          <w:lang w:eastAsia="en-US"/>
        </w:rPr>
        <w:t>mit Abbruch</w:t>
      </w:r>
    </w:p>
    <w:p w14:paraId="0888E8E4" w14:textId="77777777" w:rsidR="002401B5" w:rsidRPr="00594465" w:rsidRDefault="002401B5" w:rsidP="00594465">
      <w:pPr>
        <w:rPr>
          <w:rFonts w:cstheme="minorHAnsi"/>
          <w:sz w:val="24"/>
          <w:szCs w:val="24"/>
        </w:rPr>
      </w:pPr>
    </w:p>
    <w:p w14:paraId="6BD4DFE9" w14:textId="5E7CB8FE" w:rsidR="008E2DDA" w:rsidRDefault="002401B5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Warnungen/Fehler</w:t>
      </w:r>
      <w:r w:rsidR="008E2DDA">
        <w:rPr>
          <w:rFonts w:cstheme="minorHAnsi"/>
          <w:sz w:val="24"/>
          <w:szCs w:val="24"/>
        </w:rPr>
        <w:t>:</w:t>
      </w:r>
    </w:p>
    <w:p w14:paraId="24C332F5" w14:textId="47218414" w:rsidR="002401B5" w:rsidRPr="008E2DDA" w:rsidRDefault="008E2DDA" w:rsidP="00594465">
      <w:pPr>
        <w:rPr>
          <w:rFonts w:cstheme="minorHAnsi"/>
          <w:i/>
          <w:iCs/>
          <w:sz w:val="24"/>
          <w:szCs w:val="24"/>
        </w:rPr>
      </w:pPr>
      <w:r w:rsidRPr="008E2DDA">
        <w:rPr>
          <w:rFonts w:cstheme="minorHAnsi"/>
          <w:i/>
          <w:iCs/>
          <w:sz w:val="24"/>
          <w:szCs w:val="24"/>
        </w:rPr>
        <w:lastRenderedPageBreak/>
        <w:t>(Dieser Abschnitt kann bei Bedarf mehrfach eingefügt werden, falls mehrere Warnungen vorliegen)</w:t>
      </w:r>
    </w:p>
    <w:p w14:paraId="35638FFF" w14:textId="77777777" w:rsidR="002401B5" w:rsidRPr="00594465" w:rsidRDefault="002401B5" w:rsidP="00594465">
      <w:pPr>
        <w:pStyle w:val="ListParagraph"/>
        <w:numPr>
          <w:ilvl w:val="0"/>
          <w:numId w:val="20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Beschreibung:</w:t>
      </w:r>
    </w:p>
    <w:p w14:paraId="5A8A8518" w14:textId="0EEA61D1" w:rsidR="002401B5" w:rsidRPr="00594465" w:rsidRDefault="002401B5" w:rsidP="00594465">
      <w:pPr>
        <w:pStyle w:val="ListParagraph"/>
        <w:numPr>
          <w:ilvl w:val="0"/>
          <w:numId w:val="20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Einschätzung:</w:t>
      </w:r>
      <w:r w:rsidRPr="00594465">
        <w:rPr>
          <w:rFonts w:eastAsia="MS Gothic" w:cstheme="minorHAnsi"/>
          <w:sz w:val="24"/>
          <w:szCs w:val="24"/>
        </w:rPr>
        <w:t xml:space="preserve"> </w:t>
      </w:r>
      <w:sdt>
        <w:sdtPr>
          <w:rPr>
            <w:rFonts w:eastAsia="MS Gothic" w:cstheme="minorHAnsi"/>
            <w:sz w:val="24"/>
            <w:szCs w:val="24"/>
          </w:rPr>
          <w:id w:val="-11010998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7C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 xml:space="preserve">relevant </w:t>
      </w:r>
      <w:sdt>
        <w:sdtPr>
          <w:rPr>
            <w:rFonts w:eastAsia="MS Gothic" w:cstheme="minorHAnsi"/>
            <w:sz w:val="24"/>
            <w:szCs w:val="24"/>
          </w:rPr>
          <w:id w:val="1395937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>nicht relevant</w:t>
      </w:r>
    </w:p>
    <w:p w14:paraId="4B76B7AB" w14:textId="67A5E6E8" w:rsidR="002401B5" w:rsidRPr="00594465" w:rsidRDefault="002401B5" w:rsidP="00594465">
      <w:pPr>
        <w:pStyle w:val="ListParagraph"/>
        <w:numPr>
          <w:ilvl w:val="0"/>
          <w:numId w:val="20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  <w:lang w:eastAsia="en-US"/>
        </w:rPr>
        <w:t>Begründung der Einschätzung:</w:t>
      </w:r>
    </w:p>
    <w:p w14:paraId="11C776D0" w14:textId="42554C7D" w:rsidR="002401B5" w:rsidRPr="00594465" w:rsidRDefault="002401B5" w:rsidP="00594465">
      <w:pPr>
        <w:pStyle w:val="ListParagraph"/>
        <w:numPr>
          <w:ilvl w:val="0"/>
          <w:numId w:val="20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  <w:lang w:eastAsia="en-US"/>
        </w:rPr>
        <w:t>Als Issue im GitHub-Repo dokumentiert:</w:t>
      </w:r>
      <w:r w:rsidR="006A467C" w:rsidRPr="00594465">
        <w:rPr>
          <w:rFonts w:cstheme="minorHAnsi"/>
          <w:sz w:val="24"/>
          <w:szCs w:val="24"/>
          <w:lang w:eastAsia="en-US"/>
        </w:rPr>
        <w:t xml:space="preserve"> </w:t>
      </w:r>
      <w:sdt>
        <w:sdtPr>
          <w:rPr>
            <w:rFonts w:eastAsia="MS Gothic" w:cstheme="minorHAnsi"/>
            <w:sz w:val="24"/>
            <w:szCs w:val="24"/>
          </w:rPr>
          <w:id w:val="32160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7C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A467C" w:rsidRPr="00594465">
        <w:rPr>
          <w:rFonts w:cstheme="minorHAnsi"/>
          <w:sz w:val="24"/>
          <w:szCs w:val="24"/>
          <w:lang w:eastAsia="en-US"/>
        </w:rPr>
        <w:t xml:space="preserve">ja </w:t>
      </w:r>
      <w:sdt>
        <w:sdtPr>
          <w:rPr>
            <w:rFonts w:eastAsia="MS Gothic" w:cstheme="minorHAnsi"/>
            <w:sz w:val="24"/>
            <w:szCs w:val="24"/>
          </w:rPr>
          <w:id w:val="-1485243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7C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A467C" w:rsidRPr="00594465">
        <w:rPr>
          <w:rFonts w:eastAsia="MS Gothic" w:cstheme="minorHAnsi"/>
          <w:sz w:val="24"/>
          <w:szCs w:val="24"/>
        </w:rPr>
        <w:t xml:space="preserve"> </w:t>
      </w:r>
      <w:r w:rsidR="006A467C" w:rsidRPr="00594465">
        <w:rPr>
          <w:rFonts w:cstheme="minorHAnsi"/>
          <w:sz w:val="24"/>
          <w:szCs w:val="24"/>
          <w:lang w:eastAsia="en-US"/>
        </w:rPr>
        <w:t>nein</w:t>
      </w:r>
    </w:p>
    <w:p w14:paraId="200B06E4" w14:textId="77777777" w:rsidR="006E2F54" w:rsidRPr="00594465" w:rsidRDefault="006E2F54" w:rsidP="00594465">
      <w:pPr>
        <w:pStyle w:val="Heading2"/>
        <w:spacing w:before="0" w:after="0" w:line="240" w:lineRule="auto"/>
        <w:jc w:val="left"/>
        <w:rPr>
          <w:rFonts w:cstheme="minorHAnsi"/>
          <w:sz w:val="24"/>
          <w:szCs w:val="24"/>
        </w:rPr>
      </w:pPr>
    </w:p>
    <w:p w14:paraId="6B9A1BCE" w14:textId="61F21B37" w:rsidR="00DE1C85" w:rsidRPr="00594465" w:rsidRDefault="006A467C" w:rsidP="00594465">
      <w:pPr>
        <w:pStyle w:val="Heading2"/>
        <w:spacing w:before="0" w:after="0" w:line="240" w:lineRule="auto"/>
        <w:jc w:val="left"/>
        <w:rPr>
          <w:rFonts w:cstheme="minorHAnsi"/>
        </w:rPr>
      </w:pPr>
      <w:r w:rsidRPr="00594465">
        <w:rPr>
          <w:rFonts w:cstheme="minorHAnsi"/>
        </w:rPr>
        <w:t>3</w:t>
      </w:r>
      <w:r w:rsidR="7EEEEA85" w:rsidRPr="00594465">
        <w:rPr>
          <w:rFonts w:cstheme="minorHAnsi"/>
        </w:rPr>
        <w:t xml:space="preserve"> </w:t>
      </w:r>
      <w:r w:rsidRPr="00594465">
        <w:rPr>
          <w:rFonts w:cstheme="minorHAnsi"/>
        </w:rPr>
        <w:t>Datenverarbeitung</w:t>
      </w:r>
    </w:p>
    <w:p w14:paraId="6D132051" w14:textId="62C54D2D" w:rsidR="006A467C" w:rsidRPr="00594465" w:rsidRDefault="006A467C" w:rsidP="00594465">
      <w:pPr>
        <w:rPr>
          <w:rFonts w:cstheme="minorHAnsi"/>
          <w:sz w:val="24"/>
          <w:szCs w:val="24"/>
          <w:lang w:eastAsia="en-US"/>
        </w:rPr>
      </w:pPr>
      <w:r w:rsidRPr="00594465">
        <w:rPr>
          <w:rFonts w:cstheme="minorHAnsi"/>
          <w:sz w:val="24"/>
          <w:szCs w:val="24"/>
          <w:lang w:eastAsia="en-US"/>
        </w:rPr>
        <w:t>Welche Daten wurden tatsächlich verwendet?</w:t>
      </w:r>
    </w:p>
    <w:p w14:paraId="5B31A387" w14:textId="413F7AA1" w:rsidR="006A467C" w:rsidRPr="00594465" w:rsidRDefault="00000000" w:rsidP="00594465">
      <w:pPr>
        <w:ind w:left="714" w:hanging="357"/>
        <w:rPr>
          <w:rFonts w:cstheme="minorHAnsi"/>
          <w:sz w:val="24"/>
          <w:szCs w:val="24"/>
          <w:lang w:eastAsia="en-US"/>
        </w:rPr>
      </w:pPr>
      <w:sdt>
        <w:sdtPr>
          <w:rPr>
            <w:rFonts w:eastAsia="MS Gothic" w:cstheme="minorHAnsi"/>
            <w:sz w:val="24"/>
            <w:szCs w:val="24"/>
          </w:rPr>
          <w:id w:val="-1471436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0CDC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A467C" w:rsidRPr="00594465">
        <w:rPr>
          <w:rFonts w:eastAsia="MS Gothic" w:cstheme="minorHAnsi"/>
          <w:sz w:val="24"/>
          <w:szCs w:val="24"/>
        </w:rPr>
        <w:t xml:space="preserve"> </w:t>
      </w:r>
      <w:r w:rsidR="006A467C" w:rsidRPr="00594465">
        <w:rPr>
          <w:rFonts w:cstheme="minorHAnsi"/>
          <w:sz w:val="24"/>
          <w:szCs w:val="24"/>
          <w:lang w:eastAsia="en-US"/>
        </w:rPr>
        <w:t xml:space="preserve">Tabellen </w:t>
      </w:r>
      <w:sdt>
        <w:sdtPr>
          <w:rPr>
            <w:rFonts w:eastAsia="MS Gothic" w:cstheme="minorHAnsi"/>
            <w:sz w:val="24"/>
            <w:szCs w:val="24"/>
          </w:rPr>
          <w:id w:val="-705641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7C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A467C" w:rsidRPr="00594465">
        <w:rPr>
          <w:rFonts w:eastAsia="MS Gothic" w:cstheme="minorHAnsi"/>
          <w:sz w:val="24"/>
          <w:szCs w:val="24"/>
        </w:rPr>
        <w:t xml:space="preserve"> </w:t>
      </w:r>
      <w:r w:rsidR="008E0CDC" w:rsidRPr="00594465">
        <w:rPr>
          <w:rFonts w:cstheme="minorHAnsi"/>
          <w:sz w:val="24"/>
          <w:szCs w:val="24"/>
          <w:lang w:eastAsia="en-US"/>
        </w:rPr>
        <w:t>Ressourcen</w:t>
      </w:r>
      <w:r w:rsidR="006A467C" w:rsidRPr="00594465">
        <w:rPr>
          <w:rFonts w:eastAsia="MS Gothic" w:cstheme="minorHAnsi"/>
          <w:sz w:val="24"/>
          <w:szCs w:val="24"/>
        </w:rPr>
        <w:t xml:space="preserve"> </w:t>
      </w:r>
      <w:sdt>
        <w:sdtPr>
          <w:rPr>
            <w:rFonts w:eastAsia="MS Gothic" w:cstheme="minorHAnsi"/>
            <w:sz w:val="24"/>
            <w:szCs w:val="24"/>
          </w:rPr>
          <w:id w:val="4636269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7C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A467C" w:rsidRPr="00594465">
        <w:rPr>
          <w:rFonts w:eastAsia="MS Gothic" w:cstheme="minorHAnsi"/>
          <w:sz w:val="24"/>
          <w:szCs w:val="24"/>
        </w:rPr>
        <w:t xml:space="preserve"> </w:t>
      </w:r>
      <w:r w:rsidR="006A467C" w:rsidRPr="00594465">
        <w:rPr>
          <w:rFonts w:cstheme="minorHAnsi"/>
          <w:sz w:val="24"/>
          <w:szCs w:val="24"/>
          <w:lang w:eastAsia="en-US"/>
        </w:rPr>
        <w:t xml:space="preserve">Felder </w:t>
      </w:r>
      <w:sdt>
        <w:sdtPr>
          <w:rPr>
            <w:rFonts w:eastAsia="MS Gothic" w:cstheme="minorHAnsi"/>
            <w:sz w:val="24"/>
            <w:szCs w:val="24"/>
          </w:rPr>
          <w:id w:val="-2588393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7C"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A467C" w:rsidRPr="00594465">
        <w:rPr>
          <w:rFonts w:eastAsia="MS Gothic" w:cstheme="minorHAnsi"/>
          <w:sz w:val="24"/>
          <w:szCs w:val="24"/>
        </w:rPr>
        <w:t xml:space="preserve"> </w:t>
      </w:r>
      <w:r w:rsidR="006A467C" w:rsidRPr="00594465">
        <w:rPr>
          <w:rFonts w:cstheme="minorHAnsi"/>
          <w:sz w:val="24"/>
          <w:szCs w:val="24"/>
          <w:lang w:eastAsia="en-US"/>
        </w:rPr>
        <w:t>andere:</w:t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</w:r>
      <w:r w:rsidR="006A467C" w:rsidRPr="00594465">
        <w:rPr>
          <w:rFonts w:cstheme="minorHAnsi"/>
          <w:sz w:val="24"/>
          <w:szCs w:val="24"/>
          <w:lang w:eastAsia="en-US"/>
        </w:rPr>
        <w:softHyphen/>
        <w:t>__________________</w:t>
      </w:r>
    </w:p>
    <w:p w14:paraId="366285B2" w14:textId="77777777" w:rsidR="006A467C" w:rsidRPr="00594465" w:rsidRDefault="006A467C" w:rsidP="00594465">
      <w:pPr>
        <w:rPr>
          <w:rFonts w:cstheme="minorHAnsi"/>
          <w:sz w:val="24"/>
          <w:szCs w:val="24"/>
          <w:lang w:eastAsia="en-US"/>
        </w:rPr>
      </w:pPr>
    </w:p>
    <w:p w14:paraId="019A99A6" w14:textId="3B7AAE76" w:rsidR="006A467C" w:rsidRPr="00594465" w:rsidRDefault="006A467C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Abweichungen vom Antrag / README:</w:t>
      </w:r>
    </w:p>
    <w:p w14:paraId="1E425273" w14:textId="13B9138A" w:rsidR="006A467C" w:rsidRPr="00594465" w:rsidRDefault="006A467C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ab/>
        <w:t>Verhalten bei fehlenden Daten:</w:t>
      </w:r>
    </w:p>
    <w:p w14:paraId="599B8077" w14:textId="38A4A9F6" w:rsidR="006A467C" w:rsidRPr="00594465" w:rsidRDefault="006A467C" w:rsidP="00594465">
      <w:pPr>
        <w:pStyle w:val="ListParagraph"/>
        <w:numPr>
          <w:ilvl w:val="0"/>
          <w:numId w:val="22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Getestet</w:t>
      </w:r>
      <w:r w:rsidRPr="00594465">
        <w:rPr>
          <w:rFonts w:cstheme="minorHAnsi"/>
          <w:sz w:val="24"/>
          <w:szCs w:val="24"/>
          <w:lang w:eastAsia="en-US"/>
        </w:rPr>
        <w:t xml:space="preserve">: </w:t>
      </w:r>
      <w:sdt>
        <w:sdtPr>
          <w:rPr>
            <w:rFonts w:eastAsia="MS Gothic" w:cstheme="minorHAnsi"/>
            <w:sz w:val="24"/>
            <w:szCs w:val="24"/>
          </w:rPr>
          <w:id w:val="-45602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cstheme="minorHAnsi"/>
          <w:sz w:val="24"/>
          <w:szCs w:val="24"/>
          <w:lang w:eastAsia="en-US"/>
        </w:rPr>
        <w:t xml:space="preserve">ja </w:t>
      </w:r>
      <w:sdt>
        <w:sdtPr>
          <w:rPr>
            <w:rFonts w:eastAsia="MS Gothic" w:cstheme="minorHAnsi"/>
            <w:sz w:val="24"/>
            <w:szCs w:val="24"/>
          </w:rPr>
          <w:id w:val="1616097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>nein</w:t>
      </w:r>
    </w:p>
    <w:p w14:paraId="2673B5C8" w14:textId="67171877" w:rsidR="006A467C" w:rsidRPr="00594465" w:rsidRDefault="006A467C" w:rsidP="00594465">
      <w:pPr>
        <w:pStyle w:val="ListParagraph"/>
        <w:numPr>
          <w:ilvl w:val="0"/>
          <w:numId w:val="22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Ergebnis:</w:t>
      </w:r>
    </w:p>
    <w:p w14:paraId="5407176F" w14:textId="4D730B25" w:rsidR="006A467C" w:rsidRPr="00594465" w:rsidRDefault="006A467C" w:rsidP="00594465">
      <w:pPr>
        <w:ind w:firstLine="708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Verhalten bei zusätzlichen Daten:</w:t>
      </w:r>
    </w:p>
    <w:p w14:paraId="2F1AEFAB" w14:textId="77777777" w:rsidR="006A467C" w:rsidRPr="00594465" w:rsidRDefault="006A467C" w:rsidP="00594465">
      <w:pPr>
        <w:pStyle w:val="ListParagraph"/>
        <w:numPr>
          <w:ilvl w:val="0"/>
          <w:numId w:val="22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Getestet</w:t>
      </w:r>
      <w:r w:rsidRPr="00594465">
        <w:rPr>
          <w:rFonts w:cstheme="minorHAnsi"/>
          <w:sz w:val="24"/>
          <w:szCs w:val="24"/>
          <w:lang w:eastAsia="en-US"/>
        </w:rPr>
        <w:t xml:space="preserve">: </w:t>
      </w:r>
      <w:sdt>
        <w:sdtPr>
          <w:rPr>
            <w:rFonts w:eastAsia="MS Gothic" w:cstheme="minorHAnsi"/>
            <w:sz w:val="24"/>
            <w:szCs w:val="24"/>
          </w:rPr>
          <w:id w:val="4680944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cstheme="minorHAnsi"/>
          <w:sz w:val="24"/>
          <w:szCs w:val="24"/>
          <w:lang w:eastAsia="en-US"/>
        </w:rPr>
        <w:t xml:space="preserve">ja </w:t>
      </w:r>
      <w:sdt>
        <w:sdtPr>
          <w:rPr>
            <w:rFonts w:eastAsia="MS Gothic" w:cstheme="minorHAnsi"/>
            <w:sz w:val="24"/>
            <w:szCs w:val="24"/>
          </w:rPr>
          <w:id w:val="-919946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>nein</w:t>
      </w:r>
    </w:p>
    <w:p w14:paraId="284F706B" w14:textId="305279A4" w:rsidR="00CA7822" w:rsidRDefault="006A467C" w:rsidP="00594465">
      <w:pPr>
        <w:pStyle w:val="ListParagraph"/>
        <w:numPr>
          <w:ilvl w:val="0"/>
          <w:numId w:val="22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Ergebnis:</w:t>
      </w:r>
    </w:p>
    <w:p w14:paraId="6068EE38" w14:textId="77777777" w:rsidR="009E353E" w:rsidRDefault="009E353E" w:rsidP="009E353E">
      <w:pPr>
        <w:rPr>
          <w:rFonts w:cstheme="minorHAnsi"/>
          <w:sz w:val="24"/>
          <w:szCs w:val="24"/>
        </w:rPr>
      </w:pPr>
    </w:p>
    <w:p w14:paraId="20234E93" w14:textId="77777777" w:rsidR="009E353E" w:rsidRDefault="009E353E" w:rsidP="009E353E">
      <w:pPr>
        <w:rPr>
          <w:rFonts w:cstheme="minorHAnsi"/>
          <w:sz w:val="24"/>
          <w:szCs w:val="24"/>
        </w:rPr>
      </w:pPr>
      <w:r w:rsidRPr="009E353E">
        <w:rPr>
          <w:rFonts w:cstheme="minorHAnsi"/>
          <w:sz w:val="24"/>
          <w:szCs w:val="24"/>
        </w:rPr>
        <w:t>Gibt es im Datensatz Datenpunkte, die vor bzw. nach dem genehmigten Zeitraum liegen?</w:t>
      </w:r>
    </w:p>
    <w:p w14:paraId="106B5C6C" w14:textId="058A263D" w:rsidR="009E353E" w:rsidRPr="009E353E" w:rsidRDefault="009E353E" w:rsidP="009E353E">
      <w:pPr>
        <w:rPr>
          <w:rFonts w:cstheme="minorHAnsi"/>
          <w:sz w:val="24"/>
          <w:szCs w:val="24"/>
        </w:rPr>
      </w:pPr>
      <w:sdt>
        <w:sdtPr>
          <w:rPr>
            <w:rFonts w:eastAsia="MS Gothic" w:cstheme="minorHAnsi"/>
            <w:sz w:val="24"/>
            <w:szCs w:val="24"/>
          </w:rPr>
          <w:id w:val="20824865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cstheme="minorHAnsi"/>
          <w:sz w:val="24"/>
          <w:szCs w:val="24"/>
          <w:lang w:eastAsia="en-US"/>
        </w:rPr>
        <w:t xml:space="preserve">ja </w:t>
      </w:r>
      <w:sdt>
        <w:sdtPr>
          <w:rPr>
            <w:rFonts w:eastAsia="MS Gothic" w:cstheme="minorHAnsi"/>
            <w:sz w:val="24"/>
            <w:szCs w:val="24"/>
          </w:rPr>
          <w:id w:val="272596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>nein</w:t>
      </w:r>
    </w:p>
    <w:p w14:paraId="3933DAF6" w14:textId="77777777" w:rsidR="006E2F54" w:rsidRPr="00594465" w:rsidRDefault="006E2F54" w:rsidP="00594465">
      <w:pPr>
        <w:pStyle w:val="Heading2"/>
        <w:spacing w:before="0" w:after="0" w:line="240" w:lineRule="auto"/>
        <w:rPr>
          <w:rFonts w:cstheme="minorHAnsi"/>
          <w:sz w:val="24"/>
          <w:szCs w:val="24"/>
        </w:rPr>
      </w:pPr>
    </w:p>
    <w:p w14:paraId="60A23E96" w14:textId="6214209C" w:rsidR="00A4037D" w:rsidRPr="00594465" w:rsidRDefault="00952136" w:rsidP="00594465">
      <w:pPr>
        <w:pStyle w:val="Heading2"/>
        <w:spacing w:before="0" w:after="0" w:line="240" w:lineRule="auto"/>
        <w:rPr>
          <w:rFonts w:cstheme="minorHAnsi"/>
        </w:rPr>
      </w:pPr>
      <w:r w:rsidRPr="00594465">
        <w:rPr>
          <w:rFonts w:cstheme="minorHAnsi"/>
        </w:rPr>
        <w:t>4</w:t>
      </w:r>
      <w:r w:rsidR="48E66CC1" w:rsidRPr="00594465">
        <w:rPr>
          <w:rFonts w:cstheme="minorHAnsi"/>
        </w:rPr>
        <w:t xml:space="preserve"> </w:t>
      </w:r>
      <w:r w:rsidRPr="00594465">
        <w:rPr>
          <w:rFonts w:cstheme="minorHAnsi"/>
        </w:rPr>
        <w:t>Ergebnisse</w:t>
      </w:r>
    </w:p>
    <w:p w14:paraId="6050AEBF" w14:textId="4DCB1B3E" w:rsidR="5E106B01" w:rsidRPr="00594465" w:rsidRDefault="00952136" w:rsidP="00594465">
      <w:pPr>
        <w:jc w:val="left"/>
        <w:rPr>
          <w:rFonts w:eastAsia="MS Gothic" w:cstheme="minorHAnsi"/>
          <w:sz w:val="24"/>
          <w:szCs w:val="24"/>
        </w:rPr>
      </w:pPr>
      <w:r w:rsidRPr="00594465">
        <w:rPr>
          <w:rFonts w:eastAsia="MS Gothic" w:cstheme="minorHAnsi"/>
          <w:sz w:val="24"/>
          <w:szCs w:val="24"/>
        </w:rPr>
        <w:t>Welche Outputs wurden erzeugt?</w:t>
      </w:r>
    </w:p>
    <w:p w14:paraId="6943B8AD" w14:textId="12A59D8B" w:rsidR="00952136" w:rsidRPr="00594465" w:rsidRDefault="00952136" w:rsidP="00594465">
      <w:pPr>
        <w:pStyle w:val="ListParagraph"/>
        <w:numPr>
          <w:ilvl w:val="0"/>
          <w:numId w:val="23"/>
        </w:numPr>
        <w:spacing w:before="0" w:after="0"/>
        <w:jc w:val="left"/>
        <w:rPr>
          <w:rFonts w:eastAsia="MS Gothic" w:cstheme="minorHAnsi"/>
          <w:sz w:val="24"/>
          <w:szCs w:val="24"/>
        </w:rPr>
      </w:pPr>
      <w:r w:rsidRPr="00594465">
        <w:rPr>
          <w:rFonts w:eastAsia="MS Gothic" w:cstheme="minorHAnsi"/>
          <w:sz w:val="24"/>
          <w:szCs w:val="24"/>
        </w:rPr>
        <w:t>Dateien:</w:t>
      </w:r>
    </w:p>
    <w:p w14:paraId="7D07EA5E" w14:textId="5736BCA8" w:rsidR="00952136" w:rsidRPr="00594465" w:rsidRDefault="00952136" w:rsidP="00594465">
      <w:pPr>
        <w:pStyle w:val="ListParagraph"/>
        <w:numPr>
          <w:ilvl w:val="0"/>
          <w:numId w:val="23"/>
        </w:numPr>
        <w:spacing w:before="0" w:after="0"/>
        <w:jc w:val="left"/>
        <w:rPr>
          <w:rFonts w:eastAsia="MS Gothic" w:cstheme="minorHAnsi"/>
          <w:sz w:val="24"/>
          <w:szCs w:val="24"/>
        </w:rPr>
      </w:pPr>
      <w:r w:rsidRPr="00594465">
        <w:rPr>
          <w:rFonts w:eastAsia="MS Gothic" w:cstheme="minorHAnsi"/>
          <w:sz w:val="24"/>
          <w:szCs w:val="24"/>
        </w:rPr>
        <w:t>Formate:</w:t>
      </w:r>
    </w:p>
    <w:p w14:paraId="447F9CFC" w14:textId="5707BCFE" w:rsidR="00952136" w:rsidRPr="00594465" w:rsidRDefault="00952136" w:rsidP="00594465">
      <w:pPr>
        <w:jc w:val="left"/>
        <w:rPr>
          <w:rFonts w:eastAsia="MS Gothic" w:cstheme="minorHAnsi"/>
          <w:sz w:val="24"/>
          <w:szCs w:val="24"/>
        </w:rPr>
      </w:pPr>
      <w:r w:rsidRPr="00594465">
        <w:rPr>
          <w:rFonts w:eastAsia="MS Gothic" w:cstheme="minorHAnsi"/>
          <w:sz w:val="24"/>
          <w:szCs w:val="24"/>
        </w:rPr>
        <w:t>Abweichungen vom erwarteten Output (README / Antrag):</w:t>
      </w:r>
    </w:p>
    <w:p w14:paraId="2FB3C20A" w14:textId="36CB4581" w:rsidR="00952136" w:rsidRPr="00594465" w:rsidRDefault="00952136" w:rsidP="00594465">
      <w:pPr>
        <w:pStyle w:val="ListParagraph"/>
        <w:numPr>
          <w:ilvl w:val="0"/>
          <w:numId w:val="24"/>
        </w:numPr>
        <w:spacing w:before="0" w:after="0"/>
        <w:jc w:val="left"/>
        <w:rPr>
          <w:rFonts w:cstheme="minorHAnsi"/>
          <w:sz w:val="24"/>
          <w:szCs w:val="24"/>
          <w:lang w:eastAsia="en-US"/>
        </w:rPr>
      </w:pPr>
      <w:r w:rsidRPr="00594465">
        <w:rPr>
          <w:rFonts w:eastAsia="MS Gothic" w:cstheme="minorHAnsi"/>
          <w:sz w:val="24"/>
          <w:szCs w:val="24"/>
        </w:rPr>
        <w:t>Sind die Ergebnisse verständlich nutzbar?</w:t>
      </w:r>
      <w:r w:rsidRPr="00594465">
        <w:rPr>
          <w:rFonts w:cstheme="minorHAnsi"/>
          <w:sz w:val="24"/>
          <w:szCs w:val="24"/>
          <w:lang w:eastAsia="en-US"/>
        </w:rPr>
        <w:t xml:space="preserve"> </w:t>
      </w:r>
      <w:sdt>
        <w:sdtPr>
          <w:rPr>
            <w:rFonts w:eastAsia="MS Gothic" w:cstheme="minorHAnsi"/>
            <w:sz w:val="24"/>
            <w:szCs w:val="24"/>
          </w:rPr>
          <w:id w:val="-289206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cstheme="minorHAnsi"/>
          <w:sz w:val="24"/>
          <w:szCs w:val="24"/>
          <w:lang w:eastAsia="en-US"/>
        </w:rPr>
        <w:t xml:space="preserve">ja </w:t>
      </w:r>
      <w:sdt>
        <w:sdtPr>
          <w:rPr>
            <w:rFonts w:eastAsia="MS Gothic" w:cstheme="minorHAnsi"/>
            <w:sz w:val="24"/>
            <w:szCs w:val="24"/>
          </w:rPr>
          <w:id w:val="4139743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  <w:lang w:eastAsia="en-US"/>
        </w:rPr>
        <w:t>nein</w:t>
      </w:r>
    </w:p>
    <w:p w14:paraId="15BCF9D5" w14:textId="1ED73D04" w:rsidR="00952136" w:rsidRPr="00594465" w:rsidRDefault="00952136" w:rsidP="00594465">
      <w:pPr>
        <w:pStyle w:val="ListParagraph"/>
        <w:numPr>
          <w:ilvl w:val="0"/>
          <w:numId w:val="24"/>
        </w:numPr>
        <w:spacing w:before="0" w:after="0"/>
        <w:jc w:val="left"/>
        <w:rPr>
          <w:rFonts w:cstheme="minorHAnsi"/>
          <w:sz w:val="24"/>
          <w:szCs w:val="24"/>
          <w:lang w:eastAsia="en-US"/>
        </w:rPr>
      </w:pPr>
      <w:r w:rsidRPr="00594465">
        <w:rPr>
          <w:rFonts w:cstheme="minorHAnsi"/>
          <w:sz w:val="24"/>
          <w:szCs w:val="24"/>
          <w:lang w:eastAsia="en-US"/>
        </w:rPr>
        <w:t>Begründung:</w:t>
      </w:r>
    </w:p>
    <w:p w14:paraId="34415013" w14:textId="77777777" w:rsidR="006E2F54" w:rsidRPr="00594465" w:rsidRDefault="006E2F54" w:rsidP="00594465">
      <w:pPr>
        <w:pStyle w:val="Heading2"/>
        <w:spacing w:before="0" w:after="0" w:line="240" w:lineRule="auto"/>
        <w:rPr>
          <w:rFonts w:cstheme="minorHAnsi"/>
          <w:sz w:val="24"/>
          <w:szCs w:val="24"/>
        </w:rPr>
      </w:pPr>
    </w:p>
    <w:p w14:paraId="5D41073E" w14:textId="1563E47D" w:rsidR="008E0CDC" w:rsidRPr="00594465" w:rsidRDefault="00952136" w:rsidP="00594465">
      <w:pPr>
        <w:pStyle w:val="Heading2"/>
        <w:spacing w:before="0" w:after="0" w:line="240" w:lineRule="auto"/>
        <w:rPr>
          <w:rFonts w:cstheme="minorHAnsi"/>
        </w:rPr>
      </w:pPr>
      <w:r w:rsidRPr="40EDFB39">
        <w:rPr>
          <w:rFonts w:cstheme="minorBidi"/>
        </w:rPr>
        <w:t>5 Datenschutz &amp; Anonymität</w:t>
      </w:r>
    </w:p>
    <w:p w14:paraId="1A7C8FD3" w14:textId="0A9A5541" w:rsidR="21705E68" w:rsidRDefault="21705E68" w:rsidP="40EDFB39">
      <w:pPr>
        <w:rPr>
          <w:rFonts w:cstheme="minorBidi"/>
          <w:sz w:val="24"/>
          <w:szCs w:val="24"/>
        </w:rPr>
      </w:pPr>
      <w:r w:rsidRPr="40EDFB39">
        <w:rPr>
          <w:rFonts w:cstheme="minorBidi"/>
          <w:sz w:val="24"/>
          <w:szCs w:val="24"/>
        </w:rPr>
        <w:t>Sind alle Datenschutzmaßnahmen aus dem Antrag (siehe FDPG</w:t>
      </w:r>
      <w:r w:rsidR="00944B01">
        <w:rPr>
          <w:rFonts w:cstheme="minorBidi"/>
          <w:sz w:val="24"/>
          <w:szCs w:val="24"/>
        </w:rPr>
        <w:t>-</w:t>
      </w:r>
      <w:r w:rsidRPr="40EDFB39">
        <w:rPr>
          <w:rFonts w:cstheme="minorBidi"/>
          <w:sz w:val="24"/>
          <w:szCs w:val="24"/>
        </w:rPr>
        <w:t>Projektübersicht) behandelt:</w:t>
      </w:r>
    </w:p>
    <w:p w14:paraId="2753F400" w14:textId="68122B99" w:rsidR="21705E68" w:rsidRDefault="00000000" w:rsidP="001A2797">
      <w:pPr>
        <w:jc w:val="left"/>
        <w:rPr>
          <w:rFonts w:cstheme="minorBidi"/>
          <w:sz w:val="24"/>
          <w:szCs w:val="24"/>
        </w:rPr>
      </w:pPr>
      <w:sdt>
        <w:sdtPr>
          <w:rPr>
            <w:rFonts w:eastAsia="MS Gothic" w:cstheme="minorBidi"/>
            <w:sz w:val="24"/>
            <w:szCs w:val="24"/>
          </w:rPr>
          <w:id w:val="7595383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21705E68"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21705E68" w:rsidRPr="40EDFB39">
        <w:rPr>
          <w:rFonts w:cstheme="minorBidi"/>
          <w:sz w:val="24"/>
          <w:szCs w:val="24"/>
        </w:rPr>
        <w:t xml:space="preserve">ja </w:t>
      </w:r>
      <w:sdt>
        <w:sdtPr>
          <w:rPr>
            <w:rFonts w:eastAsia="MS Gothic" w:cstheme="minorBidi"/>
            <w:sz w:val="24"/>
            <w:szCs w:val="24"/>
          </w:rPr>
          <w:id w:val="2595934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21705E68"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21705E68" w:rsidRPr="40EDFB39">
        <w:rPr>
          <w:rFonts w:eastAsia="MS Gothic" w:cstheme="minorBidi"/>
          <w:sz w:val="24"/>
          <w:szCs w:val="24"/>
        </w:rPr>
        <w:t xml:space="preserve"> </w:t>
      </w:r>
      <w:r w:rsidR="21705E68" w:rsidRPr="40EDFB39">
        <w:rPr>
          <w:rFonts w:cstheme="minorBidi"/>
          <w:sz w:val="24"/>
          <w:szCs w:val="24"/>
        </w:rPr>
        <w:t xml:space="preserve">nein </w:t>
      </w:r>
      <w:r w:rsidR="21705E68">
        <w:br/>
      </w:r>
      <w:r w:rsidR="492A39B1" w:rsidRPr="40EDFB39">
        <w:rPr>
          <w:rFonts w:cstheme="minorBidi"/>
          <w:sz w:val="24"/>
          <w:szCs w:val="24"/>
        </w:rPr>
        <w:t>Begründung:</w:t>
      </w:r>
      <w:r w:rsidR="21705E68">
        <w:br/>
      </w:r>
    </w:p>
    <w:p w14:paraId="010AD05C" w14:textId="432F0A94" w:rsidR="00BA4503" w:rsidRDefault="008E0CDC" w:rsidP="00BA4503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 xml:space="preserve">Wurden identifizierende Merkmale in den Ergebnissen gefunden? </w:t>
      </w:r>
      <w:sdt>
        <w:sdtPr>
          <w:rPr>
            <w:rFonts w:eastAsia="MS Gothic" w:cstheme="minorHAnsi"/>
            <w:sz w:val="24"/>
            <w:szCs w:val="24"/>
          </w:rPr>
          <w:id w:val="8041272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cstheme="minorHAnsi"/>
          <w:sz w:val="24"/>
          <w:szCs w:val="24"/>
        </w:rPr>
        <w:t xml:space="preserve">ja </w:t>
      </w:r>
      <w:sdt>
        <w:sdtPr>
          <w:rPr>
            <w:rFonts w:eastAsia="MS Gothic" w:cstheme="minorHAnsi"/>
            <w:sz w:val="24"/>
            <w:szCs w:val="24"/>
          </w:rPr>
          <w:id w:val="1073008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</w:rPr>
        <w:t>nein</w:t>
      </w:r>
    </w:p>
    <w:p w14:paraId="42FC4C6F" w14:textId="4E9D3BC5" w:rsidR="008E0CDC" w:rsidRPr="00594465" w:rsidRDefault="008E0CDC" w:rsidP="00BA4503">
      <w:pPr>
        <w:rPr>
          <w:rFonts w:cstheme="minorHAnsi"/>
          <w:sz w:val="24"/>
          <w:szCs w:val="24"/>
          <w:lang w:eastAsia="en-US"/>
        </w:rPr>
      </w:pPr>
      <w:r w:rsidRPr="00594465">
        <w:rPr>
          <w:rFonts w:cstheme="minorHAnsi"/>
          <w:sz w:val="24"/>
          <w:szCs w:val="24"/>
          <w:lang w:eastAsia="en-US"/>
        </w:rPr>
        <w:t>Falls ja:</w:t>
      </w:r>
    </w:p>
    <w:p w14:paraId="1FB0C9FB" w14:textId="42333EC8" w:rsidR="008E0CDC" w:rsidRPr="00BA4503" w:rsidRDefault="008E0CDC" w:rsidP="00BA4503">
      <w:pPr>
        <w:pStyle w:val="ListParagraph"/>
        <w:numPr>
          <w:ilvl w:val="0"/>
          <w:numId w:val="31"/>
        </w:numPr>
        <w:rPr>
          <w:rFonts w:cstheme="minorHAnsi"/>
          <w:sz w:val="24"/>
          <w:szCs w:val="24"/>
          <w:lang w:eastAsia="en-US"/>
        </w:rPr>
      </w:pPr>
      <w:r w:rsidRPr="00BA4503">
        <w:rPr>
          <w:rFonts w:cstheme="minorHAnsi"/>
          <w:sz w:val="24"/>
          <w:szCs w:val="24"/>
          <w:lang w:eastAsia="en-US"/>
        </w:rPr>
        <w:t>welche (z. B. direkte oder indirekte Identifier):</w:t>
      </w:r>
    </w:p>
    <w:p w14:paraId="25BC9CF7" w14:textId="4B592439" w:rsidR="006E2F54" w:rsidRPr="00BA4503" w:rsidRDefault="008E0CDC" w:rsidP="40EDFB39">
      <w:pPr>
        <w:pStyle w:val="ListParagraph"/>
        <w:rPr>
          <w:rFonts w:cstheme="minorBidi"/>
          <w:sz w:val="24"/>
          <w:szCs w:val="24"/>
          <w:lang w:eastAsia="en-US"/>
        </w:rPr>
      </w:pPr>
      <w:r w:rsidRPr="40EDFB39">
        <w:rPr>
          <w:rFonts w:cstheme="minorBidi"/>
          <w:sz w:val="24"/>
          <w:szCs w:val="24"/>
          <w:lang w:eastAsia="en-US"/>
        </w:rPr>
        <w:t xml:space="preserve">wo: </w:t>
      </w: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19902077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40EDFB39">
        <w:rPr>
          <w:rFonts w:eastAsia="MS Gothic" w:cstheme="minorBidi"/>
          <w:sz w:val="24"/>
          <w:szCs w:val="24"/>
        </w:rPr>
        <w:t xml:space="preserve"> </w:t>
      </w:r>
      <w:r w:rsidRPr="40EDFB39">
        <w:rPr>
          <w:rFonts w:cstheme="minorBidi"/>
          <w:sz w:val="24"/>
          <w:szCs w:val="24"/>
          <w:lang w:eastAsia="en-US"/>
        </w:rPr>
        <w:t xml:space="preserve">Dateien </w:t>
      </w: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650412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40EDFB39">
        <w:rPr>
          <w:rFonts w:eastAsia="MS Gothic" w:cstheme="minorBidi"/>
          <w:sz w:val="24"/>
          <w:szCs w:val="24"/>
        </w:rPr>
        <w:t xml:space="preserve"> </w:t>
      </w:r>
      <w:r w:rsidRPr="40EDFB39">
        <w:rPr>
          <w:rFonts w:cstheme="minorBidi"/>
          <w:sz w:val="24"/>
          <w:szCs w:val="24"/>
          <w:lang w:eastAsia="en-US"/>
        </w:rPr>
        <w:t>Spalten</w:t>
      </w:r>
      <w:r w:rsidRPr="40EDFB39">
        <w:rPr>
          <w:rFonts w:eastAsia="MS Gothic" w:cstheme="minorBidi"/>
          <w:sz w:val="24"/>
          <w:szCs w:val="24"/>
        </w:rPr>
        <w:t xml:space="preserve"> </w:t>
      </w: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-1254364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40EDFB39">
        <w:rPr>
          <w:rFonts w:eastAsia="MS Gothic" w:cstheme="minorBidi"/>
          <w:sz w:val="24"/>
          <w:szCs w:val="24"/>
        </w:rPr>
        <w:t xml:space="preserve"> </w:t>
      </w:r>
      <w:r w:rsidRPr="40EDFB39">
        <w:rPr>
          <w:rFonts w:cstheme="minorBidi"/>
          <w:sz w:val="24"/>
          <w:szCs w:val="24"/>
          <w:lang w:eastAsia="en-US"/>
        </w:rPr>
        <w:t>Metadaten</w:t>
      </w:r>
      <w:r w:rsidR="7EF35F52" w:rsidRPr="40EDFB39">
        <w:rPr>
          <w:rFonts w:cstheme="minorBidi"/>
          <w:sz w:val="24"/>
          <w:szCs w:val="24"/>
          <w:lang w:eastAsia="en-US"/>
        </w:rPr>
        <w:t xml:space="preserve"> </w:t>
      </w:r>
      <w:sdt>
        <w:sdtPr>
          <w:rPr>
            <w:rFonts w:eastAsia="MS Gothic" w:cstheme="minorBidi"/>
            <w:sz w:val="24"/>
            <w:szCs w:val="24"/>
          </w:rPr>
          <w:id w:val="10598572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7EF35F52"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7EF35F52" w:rsidRPr="40EDFB39">
        <w:rPr>
          <w:rFonts w:eastAsia="MS Gothic" w:cstheme="minorBidi"/>
          <w:sz w:val="24"/>
          <w:szCs w:val="24"/>
        </w:rPr>
        <w:t xml:space="preserve"> </w:t>
      </w:r>
      <w:r w:rsidR="7EF35F52" w:rsidRPr="40EDFB39">
        <w:rPr>
          <w:rFonts w:cstheme="minorBidi"/>
          <w:sz w:val="24"/>
          <w:szCs w:val="24"/>
          <w:lang w:eastAsia="en-US"/>
        </w:rPr>
        <w:t>Logs</w:t>
      </w:r>
      <w:r w:rsidRPr="40EDFB39">
        <w:rPr>
          <w:rFonts w:cstheme="minorBidi"/>
          <w:sz w:val="24"/>
          <w:szCs w:val="24"/>
          <w:lang w:eastAsia="en-US"/>
        </w:rPr>
        <w:t xml:space="preserve"> </w:t>
      </w: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2989647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40EDFB39">
        <w:rPr>
          <w:rFonts w:eastAsia="MS Gothic" w:cstheme="minorBidi"/>
          <w:sz w:val="24"/>
          <w:szCs w:val="24"/>
        </w:rPr>
        <w:t xml:space="preserve"> </w:t>
      </w:r>
      <w:r w:rsidRPr="40EDFB39">
        <w:rPr>
          <w:rFonts w:cstheme="minorBidi"/>
          <w:sz w:val="24"/>
          <w:szCs w:val="24"/>
          <w:lang w:eastAsia="en-US"/>
        </w:rPr>
        <w:t>andere: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Pr="40EDFB39">
        <w:rPr>
          <w:rFonts w:cstheme="minorBidi"/>
          <w:sz w:val="24"/>
          <w:szCs w:val="24"/>
          <w:lang w:eastAsia="en-US"/>
        </w:rPr>
        <w:t>__________________</w:t>
      </w:r>
    </w:p>
    <w:p w14:paraId="22263334" w14:textId="19CDD3BC" w:rsidR="006E2F54" w:rsidRPr="00594465" w:rsidRDefault="008E0CDC" w:rsidP="00594465">
      <w:pPr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  <w:lang w:eastAsia="en-US"/>
        </w:rPr>
        <w:t>k-Anonymität geprüft?</w:t>
      </w:r>
      <w:r w:rsidRPr="00594465">
        <w:rPr>
          <w:rFonts w:cstheme="minorHAnsi"/>
          <w:sz w:val="24"/>
          <w:szCs w:val="24"/>
        </w:rPr>
        <w:t xml:space="preserve"> </w:t>
      </w:r>
      <w:sdt>
        <w:sdtPr>
          <w:rPr>
            <w:rFonts w:eastAsia="MS Gothic" w:cstheme="minorHAnsi"/>
            <w:sz w:val="24"/>
            <w:szCs w:val="24"/>
          </w:rPr>
          <w:id w:val="11757663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cstheme="minorHAnsi"/>
          <w:sz w:val="24"/>
          <w:szCs w:val="24"/>
        </w:rPr>
        <w:t xml:space="preserve">ja </w:t>
      </w:r>
      <w:sdt>
        <w:sdtPr>
          <w:rPr>
            <w:rFonts w:eastAsia="MS Gothic" w:cstheme="minorHAnsi"/>
            <w:sz w:val="24"/>
            <w:szCs w:val="24"/>
          </w:rPr>
          <w:id w:val="-792990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9446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594465">
        <w:rPr>
          <w:rFonts w:eastAsia="MS Gothic"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</w:rPr>
        <w:t>nein</w:t>
      </w:r>
    </w:p>
    <w:p w14:paraId="44D9B830" w14:textId="323974DD" w:rsidR="006E2F54" w:rsidRPr="00594465" w:rsidRDefault="008E0CDC" w:rsidP="00594465">
      <w:pPr>
        <w:pStyle w:val="ListParagraph"/>
        <w:numPr>
          <w:ilvl w:val="0"/>
          <w:numId w:val="28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lastRenderedPageBreak/>
        <w:t xml:space="preserve">Auf welcher Basis wurde die k-Anonymität </w:t>
      </w:r>
      <w:r w:rsidR="006E2F54" w:rsidRPr="00594465">
        <w:rPr>
          <w:rFonts w:cstheme="minorHAnsi"/>
          <w:sz w:val="24"/>
          <w:szCs w:val="24"/>
        </w:rPr>
        <w:t>bewertet (</w:t>
      </w:r>
      <w:r w:rsidRPr="00594465">
        <w:rPr>
          <w:rFonts w:cstheme="minorHAnsi"/>
          <w:sz w:val="24"/>
          <w:szCs w:val="24"/>
        </w:rPr>
        <w:t>z. B. welche Quasi-Identifier wurden berücksichtigt: Alter, Geschlecht, Diagnose, etc.</w:t>
      </w:r>
      <w:r w:rsidR="006E2F54" w:rsidRPr="00594465">
        <w:rPr>
          <w:rFonts w:cstheme="minorHAnsi"/>
          <w:sz w:val="24"/>
          <w:szCs w:val="24"/>
        </w:rPr>
        <w:t>):</w:t>
      </w:r>
    </w:p>
    <w:p w14:paraId="7D9FF9E9" w14:textId="48A9B960" w:rsidR="006E2F54" w:rsidRPr="00594465" w:rsidRDefault="008E0CDC" w:rsidP="00594465">
      <w:pPr>
        <w:pStyle w:val="ListParagraph"/>
        <w:numPr>
          <w:ilvl w:val="0"/>
          <w:numId w:val="28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Verwendete Definition / Vorgabe für k-Anonymität</w:t>
      </w:r>
      <w:r w:rsidR="006E2F54" w:rsidRPr="00594465">
        <w:rPr>
          <w:rFonts w:cstheme="minorHAnsi"/>
          <w:sz w:val="24"/>
          <w:szCs w:val="24"/>
        </w:rPr>
        <w:t xml:space="preserve"> </w:t>
      </w:r>
      <w:r w:rsidRPr="00594465">
        <w:rPr>
          <w:rFonts w:cstheme="minorHAnsi"/>
          <w:sz w:val="24"/>
          <w:szCs w:val="24"/>
        </w:rPr>
        <w:t>(z. B. k ≥ 5 gemäß Projektvorgaben oder Standortrichtlinien)</w:t>
      </w:r>
      <w:r w:rsidR="006E2F54" w:rsidRPr="00594465">
        <w:rPr>
          <w:rFonts w:cstheme="minorHAnsi"/>
          <w:sz w:val="24"/>
          <w:szCs w:val="24"/>
        </w:rPr>
        <w:t>:</w:t>
      </w:r>
    </w:p>
    <w:p w14:paraId="1DB24EB8" w14:textId="614505B8" w:rsidR="006E2F54" w:rsidRPr="00594465" w:rsidRDefault="008E0CDC" w:rsidP="00594465">
      <w:pPr>
        <w:pStyle w:val="ListParagraph"/>
        <w:numPr>
          <w:ilvl w:val="0"/>
          <w:numId w:val="28"/>
        </w:numPr>
        <w:spacing w:before="0" w:after="0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Methode / Tool zur Prüfung:</w:t>
      </w:r>
    </w:p>
    <w:p w14:paraId="71F09546" w14:textId="75056A0E" w:rsidR="00594465" w:rsidRPr="00594465" w:rsidRDefault="008E0CDC" w:rsidP="40EDFB39">
      <w:pPr>
        <w:pStyle w:val="ListParagraph"/>
        <w:spacing w:before="0" w:after="0"/>
      </w:pPr>
      <w:r w:rsidRPr="5EC86482">
        <w:rPr>
          <w:rFonts w:cstheme="minorBidi"/>
          <w:sz w:val="24"/>
          <w:szCs w:val="24"/>
        </w:rPr>
        <w:t>Ergebnis:</w:t>
      </w:r>
    </w:p>
    <w:p w14:paraId="48C6E89F" w14:textId="19DCD6ED" w:rsidR="5EC86482" w:rsidRDefault="5EC86482" w:rsidP="5EC86482">
      <w:pPr>
        <w:pStyle w:val="ListParagraph"/>
        <w:numPr>
          <w:ilvl w:val="0"/>
          <w:numId w:val="0"/>
        </w:numPr>
        <w:spacing w:before="0" w:after="0"/>
        <w:ind w:left="714"/>
      </w:pPr>
    </w:p>
    <w:p w14:paraId="73727572" w14:textId="312B6C0F" w:rsidR="006E2F54" w:rsidRPr="00594465" w:rsidRDefault="006E2F54" w:rsidP="5EC86482">
      <w:pPr>
        <w:jc w:val="left"/>
        <w:rPr>
          <w:rFonts w:cstheme="minorBidi"/>
          <w:sz w:val="24"/>
          <w:szCs w:val="24"/>
        </w:rPr>
      </w:pPr>
      <w:r w:rsidRPr="5EC86482">
        <w:rPr>
          <w:rFonts w:eastAsia="MS Gothic" w:cstheme="minorBidi"/>
          <w:sz w:val="24"/>
          <w:szCs w:val="24"/>
        </w:rPr>
        <w:t xml:space="preserve">Standortbezug in den Ergebnissen enthalten? </w:t>
      </w:r>
      <w:sdt>
        <w:sdtPr>
          <w:rPr>
            <w:rFonts w:eastAsia="MS Gothic" w:cstheme="minorBidi"/>
            <w:sz w:val="24"/>
            <w:szCs w:val="24"/>
          </w:rPr>
          <w:id w:val="1482504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5EC86482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5EC86482">
        <w:rPr>
          <w:rFonts w:cstheme="minorBidi"/>
          <w:sz w:val="24"/>
          <w:szCs w:val="24"/>
        </w:rPr>
        <w:t xml:space="preserve">ja </w:t>
      </w:r>
      <w:sdt>
        <w:sdtPr>
          <w:rPr>
            <w:rFonts w:eastAsia="MS Gothic" w:cstheme="minorBidi"/>
            <w:sz w:val="24"/>
            <w:szCs w:val="24"/>
          </w:rPr>
          <w:id w:val="16179459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5EC86482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5EC86482">
        <w:rPr>
          <w:rFonts w:eastAsia="MS Gothic" w:cstheme="minorBidi"/>
          <w:sz w:val="24"/>
          <w:szCs w:val="24"/>
        </w:rPr>
        <w:t xml:space="preserve"> </w:t>
      </w:r>
      <w:r w:rsidRPr="5EC86482">
        <w:rPr>
          <w:rFonts w:cstheme="minorBidi"/>
          <w:sz w:val="24"/>
          <w:szCs w:val="24"/>
        </w:rPr>
        <w:t>nein</w:t>
      </w:r>
    </w:p>
    <w:p w14:paraId="088B6ED5" w14:textId="1A311B42" w:rsidR="006E2F54" w:rsidRPr="00594465" w:rsidRDefault="006E2F54" w:rsidP="00BA4503">
      <w:pPr>
        <w:jc w:val="left"/>
        <w:rPr>
          <w:rFonts w:cstheme="minorHAnsi"/>
          <w:sz w:val="24"/>
          <w:szCs w:val="24"/>
        </w:rPr>
      </w:pPr>
      <w:r w:rsidRPr="00594465">
        <w:rPr>
          <w:rFonts w:cstheme="minorHAnsi"/>
          <w:sz w:val="24"/>
          <w:szCs w:val="24"/>
        </w:rPr>
        <w:t>Falls ja:</w:t>
      </w:r>
    </w:p>
    <w:p w14:paraId="47B1A848" w14:textId="59A966DD" w:rsidR="00594465" w:rsidRPr="00BA4503" w:rsidRDefault="006E2F54" w:rsidP="00BA4503">
      <w:pPr>
        <w:pStyle w:val="ListParagraph"/>
        <w:numPr>
          <w:ilvl w:val="0"/>
          <w:numId w:val="32"/>
        </w:numPr>
        <w:jc w:val="left"/>
        <w:rPr>
          <w:rFonts w:cstheme="minorHAnsi"/>
          <w:sz w:val="24"/>
          <w:szCs w:val="24"/>
        </w:rPr>
      </w:pPr>
      <w:r w:rsidRPr="00BA4503">
        <w:rPr>
          <w:rFonts w:cstheme="minorHAnsi"/>
          <w:sz w:val="24"/>
          <w:szCs w:val="24"/>
        </w:rPr>
        <w:t>Wo:</w:t>
      </w:r>
    </w:p>
    <w:p w14:paraId="5F6F1E1C" w14:textId="77777777" w:rsidR="00BA4503" w:rsidRDefault="006E2F54" w:rsidP="00BA4503">
      <w:pPr>
        <w:pStyle w:val="ListParagraph"/>
        <w:numPr>
          <w:ilvl w:val="0"/>
          <w:numId w:val="32"/>
        </w:numPr>
        <w:jc w:val="left"/>
        <w:rPr>
          <w:rFonts w:cstheme="minorHAnsi"/>
          <w:sz w:val="24"/>
          <w:szCs w:val="24"/>
        </w:rPr>
      </w:pPr>
      <w:r w:rsidRPr="00BA4503">
        <w:rPr>
          <w:rFonts w:cstheme="minorHAnsi"/>
          <w:sz w:val="24"/>
          <w:szCs w:val="24"/>
        </w:rPr>
        <w:t>Soll der Standortbezug an die Datenmanagementstelle übermittelt werden?</w:t>
      </w:r>
    </w:p>
    <w:p w14:paraId="4B2D421A" w14:textId="51CC619B" w:rsidR="00BA4503" w:rsidRPr="00BA4503" w:rsidRDefault="00000000" w:rsidP="00BA4503">
      <w:pPr>
        <w:ind w:left="714" w:firstLine="366"/>
        <w:jc w:val="left"/>
        <w:rPr>
          <w:rFonts w:cstheme="minorHAnsi"/>
          <w:sz w:val="24"/>
          <w:szCs w:val="24"/>
        </w:rPr>
      </w:pPr>
      <w:sdt>
        <w:sdtPr>
          <w:rPr>
            <w:rFonts w:ascii="MS Gothic" w:eastAsia="MS Gothic" w:hAnsi="MS Gothic" w:cs="Segoe UI Symbol"/>
            <w:sz w:val="24"/>
            <w:szCs w:val="24"/>
          </w:rPr>
          <w:id w:val="185103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29C4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6E2F54" w:rsidRPr="00BA4503">
        <w:rPr>
          <w:rFonts w:cstheme="minorHAnsi"/>
          <w:sz w:val="24"/>
          <w:szCs w:val="24"/>
        </w:rPr>
        <w:t xml:space="preserve">ja </w:t>
      </w: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-12587459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E2F54" w:rsidRPr="00BA4503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E2F54" w:rsidRPr="00BA4503">
        <w:rPr>
          <w:rFonts w:eastAsia="MS Gothic" w:cstheme="minorHAnsi"/>
          <w:sz w:val="24"/>
          <w:szCs w:val="24"/>
        </w:rPr>
        <w:t xml:space="preserve"> </w:t>
      </w:r>
      <w:r w:rsidR="006E2F54" w:rsidRPr="00BA4503">
        <w:rPr>
          <w:rFonts w:cstheme="minorHAnsi"/>
          <w:sz w:val="24"/>
          <w:szCs w:val="24"/>
        </w:rPr>
        <w:t>nein</w:t>
      </w:r>
      <w:r w:rsidR="006E2F54" w:rsidRPr="00BA4503">
        <w:rPr>
          <w:rFonts w:eastAsia="MS Gothic" w:cstheme="minorHAnsi"/>
          <w:sz w:val="24"/>
          <w:szCs w:val="24"/>
        </w:rPr>
        <w:t xml:space="preserve"> </w:t>
      </w: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-501347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94465" w:rsidRPr="00BA4503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594465" w:rsidRPr="00BA4503">
        <w:rPr>
          <w:rFonts w:eastAsia="MS Gothic" w:cstheme="minorHAnsi"/>
          <w:sz w:val="24"/>
          <w:szCs w:val="24"/>
        </w:rPr>
        <w:t xml:space="preserve">noch </w:t>
      </w:r>
      <w:r w:rsidR="006E2F54" w:rsidRPr="00BA4503">
        <w:rPr>
          <w:rFonts w:cstheme="minorHAnsi"/>
          <w:sz w:val="24"/>
          <w:szCs w:val="24"/>
        </w:rPr>
        <w:t>zu klären</w:t>
      </w:r>
    </w:p>
    <w:p w14:paraId="4B8BEADB" w14:textId="65FD8D94" w:rsidR="00594465" w:rsidRPr="00BA4503" w:rsidRDefault="00594465" w:rsidP="00BA4503">
      <w:pPr>
        <w:ind w:left="1080"/>
        <w:jc w:val="left"/>
        <w:rPr>
          <w:rFonts w:cstheme="minorHAnsi"/>
          <w:sz w:val="24"/>
          <w:szCs w:val="24"/>
        </w:rPr>
      </w:pPr>
      <w:r w:rsidRPr="00BA4503">
        <w:rPr>
          <w:rFonts w:cstheme="minorHAnsi"/>
          <w:sz w:val="24"/>
          <w:szCs w:val="24"/>
        </w:rPr>
        <w:t>Begründung:</w:t>
      </w:r>
    </w:p>
    <w:p w14:paraId="4D71D397" w14:textId="77777777" w:rsidR="006E2F54" w:rsidRPr="00594465" w:rsidRDefault="006E2F54" w:rsidP="00594465">
      <w:pPr>
        <w:jc w:val="left"/>
        <w:rPr>
          <w:rFonts w:cstheme="minorHAnsi"/>
          <w:sz w:val="24"/>
          <w:szCs w:val="24"/>
        </w:rPr>
      </w:pPr>
    </w:p>
    <w:p w14:paraId="372F4042" w14:textId="231478E2" w:rsidR="00594465" w:rsidRPr="00594465" w:rsidRDefault="00594465" w:rsidP="00594465">
      <w:pPr>
        <w:pStyle w:val="Heading2"/>
        <w:spacing w:before="0" w:after="0" w:line="240" w:lineRule="auto"/>
        <w:rPr>
          <w:rFonts w:cstheme="minorHAnsi"/>
        </w:rPr>
      </w:pPr>
      <w:r w:rsidRPr="00594465">
        <w:rPr>
          <w:rFonts w:cstheme="minorHAnsi"/>
        </w:rPr>
        <w:t>6 Notwendige Anpassungen</w:t>
      </w:r>
    </w:p>
    <w:p w14:paraId="180501C3" w14:textId="5402677C" w:rsidR="00BA29C4" w:rsidRPr="00594465" w:rsidRDefault="00BA29C4" w:rsidP="00594465">
      <w:pPr>
        <w:jc w:val="left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Pilot-DIZ:</w:t>
      </w:r>
    </w:p>
    <w:p w14:paraId="7D9E022C" w14:textId="65B59F9C" w:rsidR="00594465" w:rsidRDefault="00594465" w:rsidP="00594465">
      <w:pPr>
        <w:pStyle w:val="ListParagraph"/>
        <w:numPr>
          <w:ilvl w:val="0"/>
          <w:numId w:val="33"/>
        </w:numPr>
        <w:jc w:val="left"/>
        <w:rPr>
          <w:rFonts w:cstheme="minorHAnsi"/>
          <w:sz w:val="24"/>
          <w:szCs w:val="24"/>
        </w:rPr>
      </w:pPr>
      <w:r w:rsidRPr="00BA29C4">
        <w:rPr>
          <w:rFonts w:cstheme="minorHAnsi"/>
          <w:sz w:val="24"/>
          <w:szCs w:val="24"/>
        </w:rPr>
        <w:t>Welche Anpassungen waren notwendig, damit das Skript läuft?</w:t>
      </w:r>
    </w:p>
    <w:p w14:paraId="34A51504" w14:textId="77777777" w:rsidR="00BA29C4" w:rsidRPr="00BA29C4" w:rsidRDefault="00BA29C4" w:rsidP="00BA29C4">
      <w:pPr>
        <w:pStyle w:val="ListParagraph"/>
        <w:numPr>
          <w:ilvl w:val="0"/>
          <w:numId w:val="0"/>
        </w:numPr>
        <w:ind w:left="720"/>
        <w:jc w:val="left"/>
        <w:rPr>
          <w:rFonts w:cstheme="minorHAnsi"/>
          <w:sz w:val="24"/>
          <w:szCs w:val="24"/>
        </w:rPr>
      </w:pPr>
    </w:p>
    <w:p w14:paraId="5038F4BD" w14:textId="49B34BE1" w:rsidR="00BA29C4" w:rsidRDefault="00594465" w:rsidP="00BA29C4">
      <w:pPr>
        <w:pStyle w:val="ListParagraph"/>
        <w:numPr>
          <w:ilvl w:val="0"/>
          <w:numId w:val="33"/>
        </w:numPr>
        <w:jc w:val="left"/>
        <w:rPr>
          <w:rFonts w:cstheme="minorHAnsi"/>
          <w:sz w:val="24"/>
          <w:szCs w:val="24"/>
        </w:rPr>
      </w:pPr>
      <w:r w:rsidRPr="00BA29C4">
        <w:rPr>
          <w:rFonts w:cstheme="minorHAnsi"/>
          <w:sz w:val="24"/>
          <w:szCs w:val="24"/>
        </w:rPr>
        <w:t>Welche Anpassungen waren datenbedingt (lokale Struktur)?</w:t>
      </w:r>
    </w:p>
    <w:p w14:paraId="15EC4D1D" w14:textId="77777777" w:rsidR="00BA29C4" w:rsidRPr="00BA29C4" w:rsidRDefault="00BA29C4" w:rsidP="00BA29C4">
      <w:pPr>
        <w:pStyle w:val="ListParagraph"/>
        <w:numPr>
          <w:ilvl w:val="0"/>
          <w:numId w:val="0"/>
        </w:numPr>
        <w:ind w:left="714"/>
        <w:rPr>
          <w:rFonts w:cstheme="minorHAnsi"/>
          <w:sz w:val="24"/>
          <w:szCs w:val="24"/>
        </w:rPr>
      </w:pPr>
    </w:p>
    <w:p w14:paraId="2946DB82" w14:textId="422643C0" w:rsidR="00FA66A0" w:rsidRDefault="00594465" w:rsidP="00BA29C4">
      <w:pPr>
        <w:pStyle w:val="ListParagraph"/>
        <w:numPr>
          <w:ilvl w:val="0"/>
          <w:numId w:val="33"/>
        </w:numPr>
        <w:jc w:val="left"/>
        <w:rPr>
          <w:rFonts w:cstheme="minorHAnsi"/>
          <w:sz w:val="24"/>
          <w:szCs w:val="24"/>
        </w:rPr>
      </w:pPr>
      <w:r w:rsidRPr="00BA29C4">
        <w:rPr>
          <w:rFonts w:cstheme="minorHAnsi"/>
          <w:sz w:val="24"/>
          <w:szCs w:val="24"/>
        </w:rPr>
        <w:t>Zeitaufwand (realistisch):</w:t>
      </w:r>
    </w:p>
    <w:p w14:paraId="56D2BF5D" w14:textId="77777777" w:rsidR="00BA29C4" w:rsidRDefault="00BA29C4" w:rsidP="00BA29C4">
      <w:pPr>
        <w:pStyle w:val="ListParagraph"/>
        <w:numPr>
          <w:ilvl w:val="0"/>
          <w:numId w:val="0"/>
        </w:numPr>
        <w:ind w:left="714"/>
        <w:rPr>
          <w:rFonts w:cstheme="minorHAnsi"/>
          <w:sz w:val="24"/>
          <w:szCs w:val="24"/>
        </w:rPr>
      </w:pPr>
    </w:p>
    <w:p w14:paraId="7A169231" w14:textId="2DCB117B" w:rsidR="00BA29C4" w:rsidRPr="00BA29C4" w:rsidRDefault="00BA29C4" w:rsidP="40EDFB39">
      <w:pPr>
        <w:pStyle w:val="Heading2"/>
        <w:spacing w:before="0" w:after="0" w:line="240" w:lineRule="auto"/>
        <w:rPr>
          <w:rFonts w:cstheme="minorBidi"/>
        </w:rPr>
      </w:pPr>
      <w:r>
        <w:br/>
      </w:r>
      <w:r w:rsidR="0C0C0F06" w:rsidRPr="40EDFB39">
        <w:rPr>
          <w:rFonts w:cstheme="minorBidi"/>
        </w:rPr>
        <w:t>7 IT-Sicherheit</w:t>
      </w:r>
    </w:p>
    <w:p w14:paraId="42B59837" w14:textId="02853E36" w:rsidR="00BA29C4" w:rsidRPr="00BA29C4" w:rsidRDefault="00BA29C4" w:rsidP="40EDFB39"/>
    <w:p w14:paraId="3D75536A" w14:textId="48EDB76C" w:rsidR="00BA29C4" w:rsidRPr="00BA29C4" w:rsidRDefault="00000000" w:rsidP="40EDFB39">
      <w:pPr>
        <w:rPr>
          <w:rFonts w:cstheme="minorBidi"/>
          <w:sz w:val="24"/>
          <w:szCs w:val="24"/>
        </w:rPr>
      </w:pPr>
      <w:sdt>
        <w:sdtPr>
          <w:rPr>
            <w:rFonts w:ascii="MS Gothic" w:eastAsia="MS Gothic" w:hAnsi="MS Gothic" w:cs="Segoe UI Symbol"/>
            <w:sz w:val="24"/>
            <w:szCs w:val="24"/>
          </w:rPr>
          <w:id w:val="60964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C0C0F06" w:rsidRPr="40EDFB39">
            <w:rPr>
              <w:rFonts w:ascii="MS Gothic" w:eastAsia="MS Gothic" w:hAnsi="MS Gothic" w:cs="Segoe UI Symbol"/>
              <w:sz w:val="24"/>
              <w:szCs w:val="24"/>
            </w:rPr>
            <w:t>☐</w:t>
          </w:r>
          <w:r w:rsidR="0C0C0F06">
            <w:t xml:space="preserve"> </w:t>
          </w:r>
        </w:sdtContent>
      </w:sdt>
      <w:r w:rsidR="0C0C0F06">
        <w:t>Es gibt keine Schnittstellen des Skriptes nach außen die nicht dokumentiert/beantragt sind.</w:t>
      </w:r>
    </w:p>
    <w:p w14:paraId="5DFFEDC8" w14:textId="6B196916" w:rsidR="00BA29C4" w:rsidRPr="00BA29C4" w:rsidRDefault="00000000" w:rsidP="40EDFB39">
      <w:pPr>
        <w:rPr>
          <w:rFonts w:cstheme="minorBidi"/>
          <w:sz w:val="24"/>
          <w:szCs w:val="24"/>
        </w:rPr>
      </w:pPr>
      <w:sdt>
        <w:sdtPr>
          <w:rPr>
            <w:rFonts w:ascii="MS Gothic" w:eastAsia="MS Gothic" w:hAnsi="MS Gothic" w:cs="Segoe UI Symbol"/>
            <w:sz w:val="24"/>
            <w:szCs w:val="24"/>
          </w:rPr>
          <w:id w:val="1918715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2F902CEE" w:rsidRPr="40EDFB39">
            <w:rPr>
              <w:rFonts w:ascii="MS Gothic" w:eastAsia="MS Gothic" w:hAnsi="MS Gothic" w:cs="Segoe UI Symbol"/>
              <w:sz w:val="24"/>
              <w:szCs w:val="24"/>
            </w:rPr>
            <w:t>☐</w:t>
          </w:r>
          <w:r w:rsidR="2F902CEE">
            <w:t xml:space="preserve"> </w:t>
          </w:r>
        </w:sdtContent>
      </w:sdt>
      <w:r w:rsidR="0C0C0F06">
        <w:t xml:space="preserve">Das Skript behandelt </w:t>
      </w:r>
      <w:r w:rsidR="00C03D78">
        <w:t>ausschließlich der beantragten Analyse</w:t>
      </w:r>
      <w:r w:rsidR="0C0C0F06">
        <w:t xml:space="preserve">. Es gibt keine Skriptabschnitte die </w:t>
      </w:r>
      <w:r w:rsidR="09DD139A">
        <w:t>f</w:t>
      </w:r>
      <w:r w:rsidR="0C0C0F06">
        <w:t>achfremde / schädliche Schritte ausführen</w:t>
      </w:r>
      <w:r w:rsidR="7C969C6E">
        <w:t>,</w:t>
      </w:r>
      <w:r w:rsidR="0C0C0F06">
        <w:t xml:space="preserve"> die nicht im</w:t>
      </w:r>
      <w:r w:rsidR="2E741E98">
        <w:t xml:space="preserve"> Zusammenhang mit der Analyse stehen.</w:t>
      </w:r>
    </w:p>
    <w:p w14:paraId="26E8AD22" w14:textId="1417F118" w:rsidR="00BA29C4" w:rsidRPr="00BA29C4" w:rsidRDefault="00BA29C4" w:rsidP="40EDFB39"/>
    <w:p w14:paraId="325C6644" w14:textId="71E9074E" w:rsidR="00BA29C4" w:rsidRPr="00BA29C4" w:rsidRDefault="5BC71597" w:rsidP="40EDFB39">
      <w:pPr>
        <w:pStyle w:val="Heading2"/>
        <w:spacing w:before="0" w:after="0" w:line="240" w:lineRule="auto"/>
        <w:rPr>
          <w:rFonts w:cstheme="minorBidi"/>
        </w:rPr>
      </w:pPr>
      <w:r w:rsidRPr="40EDFB39">
        <w:rPr>
          <w:rFonts w:cstheme="minorBidi"/>
        </w:rPr>
        <w:t>8 Weitere Hinweise des Prüfstandortes</w:t>
      </w:r>
    </w:p>
    <w:p w14:paraId="65B9B500" w14:textId="0492ACE2" w:rsidR="00BA29C4" w:rsidRPr="00BA29C4" w:rsidRDefault="00BA29C4" w:rsidP="40EDFB39">
      <w:pPr>
        <w:rPr>
          <w:rFonts w:cstheme="minorBidi"/>
          <w:sz w:val="24"/>
          <w:szCs w:val="24"/>
        </w:rPr>
      </w:pPr>
    </w:p>
    <w:p w14:paraId="5D53F46C" w14:textId="4DD8D2C9" w:rsidR="40EDFB39" w:rsidRDefault="40EDFB39" w:rsidP="40EDFB39">
      <w:pPr>
        <w:rPr>
          <w:rFonts w:cstheme="minorBidi"/>
          <w:sz w:val="24"/>
          <w:szCs w:val="24"/>
        </w:rPr>
      </w:pPr>
    </w:p>
    <w:p w14:paraId="33E41D79" w14:textId="423520C0" w:rsidR="40EDFB39" w:rsidRDefault="40EDFB39" w:rsidP="40EDFB39">
      <w:pPr>
        <w:rPr>
          <w:rFonts w:cstheme="minorBidi"/>
          <w:sz w:val="24"/>
          <w:szCs w:val="24"/>
        </w:rPr>
      </w:pPr>
    </w:p>
    <w:p w14:paraId="7D3F690A" w14:textId="3006307F" w:rsidR="40EDFB39" w:rsidRDefault="40EDFB39" w:rsidP="40EDFB39">
      <w:pPr>
        <w:rPr>
          <w:rFonts w:cstheme="minorBidi"/>
          <w:sz w:val="24"/>
          <w:szCs w:val="24"/>
        </w:rPr>
      </w:pPr>
    </w:p>
    <w:p w14:paraId="61120271" w14:textId="08A66327" w:rsidR="5BC71597" w:rsidRDefault="5BC71597" w:rsidP="40EDFB39">
      <w:pPr>
        <w:rPr>
          <w:rFonts w:cstheme="minorBidi"/>
          <w:sz w:val="24"/>
          <w:szCs w:val="24"/>
        </w:rPr>
      </w:pPr>
      <w:r w:rsidRPr="40EDFB39">
        <w:rPr>
          <w:rFonts w:cstheme="minorBidi"/>
          <w:sz w:val="24"/>
          <w:szCs w:val="24"/>
        </w:rPr>
        <w:t>----------------------------------------------------------------------------------------------------------------</w:t>
      </w:r>
    </w:p>
    <w:p w14:paraId="7625EABA" w14:textId="088DCDB5" w:rsidR="40EDFB39" w:rsidRDefault="40EDFB39" w:rsidP="40EDFB39">
      <w:pPr>
        <w:pStyle w:val="ListParagraph"/>
        <w:numPr>
          <w:ilvl w:val="0"/>
          <w:numId w:val="0"/>
        </w:numPr>
        <w:ind w:left="714"/>
        <w:rPr>
          <w:rFonts w:cstheme="minorBidi"/>
          <w:sz w:val="24"/>
          <w:szCs w:val="24"/>
        </w:rPr>
      </w:pPr>
    </w:p>
    <w:p w14:paraId="321842B0" w14:textId="0DB1966F" w:rsidR="5BC71597" w:rsidRDefault="5BC71597" w:rsidP="40EDFB39">
      <w:pPr>
        <w:rPr>
          <w:rFonts w:cstheme="minorBidi"/>
          <w:b/>
          <w:bCs/>
          <w:sz w:val="24"/>
          <w:szCs w:val="24"/>
        </w:rPr>
      </w:pPr>
      <w:r w:rsidRPr="40EDFB39">
        <w:rPr>
          <w:rFonts w:cstheme="minorBidi"/>
          <w:b/>
          <w:bCs/>
          <w:sz w:val="24"/>
          <w:szCs w:val="24"/>
        </w:rPr>
        <w:t>FDPG – Bewertung (von FDPG auszufüllen):</w:t>
      </w:r>
    </w:p>
    <w:p w14:paraId="284EAB2F" w14:textId="11811436" w:rsidR="770B9B58" w:rsidRDefault="770B9B58" w:rsidP="40EDFB39">
      <w:r w:rsidRPr="40EDFB39">
        <w:rPr>
          <w:rFonts w:cstheme="minorBidi"/>
          <w:sz w:val="24"/>
          <w:szCs w:val="24"/>
        </w:rPr>
        <w:t>Das Prüfprotokoll ist im Zusammenhang mit dem Skript (v. xxx) freigegeben:</w:t>
      </w:r>
    </w:p>
    <w:p w14:paraId="6669CBC0" w14:textId="51CC619B" w:rsidR="770B9B58" w:rsidRDefault="00000000" w:rsidP="40EDFB39">
      <w:pPr>
        <w:ind w:left="714" w:firstLine="366"/>
        <w:jc w:val="left"/>
        <w:rPr>
          <w:rFonts w:cstheme="minorBidi"/>
          <w:sz w:val="24"/>
          <w:szCs w:val="24"/>
        </w:rPr>
      </w:pPr>
      <w:sdt>
        <w:sdtPr>
          <w:rPr>
            <w:rFonts w:ascii="MS Gothic" w:eastAsia="MS Gothic" w:hAnsi="MS Gothic" w:cs="Segoe UI Symbol"/>
            <w:sz w:val="24"/>
            <w:szCs w:val="24"/>
          </w:rPr>
          <w:id w:val="53320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770B9B58" w:rsidRPr="40EDFB39">
            <w:rPr>
              <w:rFonts w:ascii="MS Gothic" w:eastAsia="MS Gothic" w:hAnsi="MS Gothic" w:cs="Segoe UI Symbol"/>
              <w:sz w:val="24"/>
              <w:szCs w:val="24"/>
            </w:rPr>
            <w:t>☐</w:t>
          </w:r>
        </w:sdtContent>
      </w:sdt>
      <w:r w:rsidR="770B9B58" w:rsidRPr="40EDFB39">
        <w:rPr>
          <w:rFonts w:cstheme="minorBidi"/>
          <w:sz w:val="24"/>
          <w:szCs w:val="24"/>
        </w:rPr>
        <w:t xml:space="preserve">ja </w:t>
      </w: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1252633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770B9B58"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770B9B58" w:rsidRPr="40EDFB39">
        <w:rPr>
          <w:rFonts w:eastAsia="MS Gothic" w:cstheme="minorBidi"/>
          <w:sz w:val="24"/>
          <w:szCs w:val="24"/>
        </w:rPr>
        <w:t xml:space="preserve"> </w:t>
      </w:r>
      <w:r w:rsidR="770B9B58" w:rsidRPr="40EDFB39">
        <w:rPr>
          <w:rFonts w:cstheme="minorBidi"/>
          <w:sz w:val="24"/>
          <w:szCs w:val="24"/>
        </w:rPr>
        <w:t>nein</w:t>
      </w:r>
      <w:r w:rsidR="770B9B58" w:rsidRPr="40EDFB39">
        <w:rPr>
          <w:rFonts w:eastAsia="MS Gothic" w:cstheme="minorBidi"/>
          <w:sz w:val="24"/>
          <w:szCs w:val="24"/>
        </w:rPr>
        <w:t xml:space="preserve"> </w:t>
      </w: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1230864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770B9B58" w:rsidRPr="40EDFB39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770B9B58" w:rsidRPr="40EDFB39">
        <w:rPr>
          <w:rFonts w:eastAsia="MS Gothic" w:cstheme="minorBidi"/>
          <w:sz w:val="24"/>
          <w:szCs w:val="24"/>
        </w:rPr>
        <w:t xml:space="preserve">noch </w:t>
      </w:r>
      <w:r w:rsidR="770B9B58" w:rsidRPr="40EDFB39">
        <w:rPr>
          <w:rFonts w:cstheme="minorBidi"/>
          <w:sz w:val="24"/>
          <w:szCs w:val="24"/>
        </w:rPr>
        <w:t>zu klären</w:t>
      </w:r>
    </w:p>
    <w:p w14:paraId="595289E1" w14:textId="65FD8D94" w:rsidR="770B9B58" w:rsidRDefault="770B9B58" w:rsidP="40EDFB39">
      <w:pPr>
        <w:ind w:left="1080"/>
        <w:jc w:val="left"/>
        <w:rPr>
          <w:rFonts w:cstheme="minorBidi"/>
          <w:sz w:val="24"/>
          <w:szCs w:val="24"/>
        </w:rPr>
      </w:pPr>
      <w:r w:rsidRPr="40EDFB39">
        <w:rPr>
          <w:rFonts w:cstheme="minorBidi"/>
          <w:sz w:val="24"/>
          <w:szCs w:val="24"/>
        </w:rPr>
        <w:t>Begründung:</w:t>
      </w:r>
    </w:p>
    <w:p w14:paraId="5D264C54" w14:textId="63259440" w:rsidR="40EDFB39" w:rsidRDefault="40EDFB39" w:rsidP="40EDFB39">
      <w:pPr>
        <w:rPr>
          <w:rFonts w:cstheme="minorBidi"/>
          <w:sz w:val="24"/>
          <w:szCs w:val="24"/>
        </w:rPr>
      </w:pPr>
    </w:p>
    <w:p w14:paraId="4EA0D1C0" w14:textId="5D64F918" w:rsidR="40EDFB39" w:rsidRDefault="40EDFB39" w:rsidP="40EDFB39">
      <w:pPr>
        <w:rPr>
          <w:rFonts w:cstheme="minorBidi"/>
          <w:sz w:val="24"/>
          <w:szCs w:val="24"/>
        </w:rPr>
      </w:pPr>
    </w:p>
    <w:p w14:paraId="339F4F39" w14:textId="10C0264B" w:rsidR="009E353E" w:rsidRPr="009E353E" w:rsidRDefault="009E353E" w:rsidP="40EDFB39">
      <w:pPr>
        <w:rPr>
          <w:rFonts w:cstheme="minorBidi"/>
          <w:sz w:val="24"/>
          <w:szCs w:val="24"/>
          <w:lang w:val="en-US"/>
        </w:rPr>
      </w:pPr>
    </w:p>
    <w:sectPr w:rsidR="009E353E" w:rsidRPr="009E353E" w:rsidSect="00E0237D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268" w:right="1418" w:bottom="1588" w:left="1134" w:header="709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086C0" w14:textId="77777777" w:rsidR="005B2B84" w:rsidRDefault="005B2B84" w:rsidP="003D267C">
      <w:r>
        <w:separator/>
      </w:r>
    </w:p>
  </w:endnote>
  <w:endnote w:type="continuationSeparator" w:id="0">
    <w:p w14:paraId="2CD06026" w14:textId="77777777" w:rsidR="005B2B84" w:rsidRDefault="005B2B84" w:rsidP="003D2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52E6C" w14:textId="458EA7C5" w:rsidR="00E22908" w:rsidRPr="00EE4400" w:rsidRDefault="00946F8E" w:rsidP="00EE4400">
    <w:pPr>
      <w:pStyle w:val="Footer"/>
      <w:rPr>
        <w:sz w:val="14"/>
        <w:szCs w:val="14"/>
        <w:lang w:val="de-DE"/>
      </w:rPr>
    </w:pPr>
    <w:r>
      <w:fldChar w:fldCharType="begin"/>
    </w:r>
    <w:r w:rsidRPr="00EE4400">
      <w:rPr>
        <w:lang w:val="de-DE"/>
      </w:rPr>
      <w:instrText xml:space="preserve"> FILENAME   \* MERGEFORMAT </w:instrText>
    </w:r>
    <w:r>
      <w:fldChar w:fldCharType="separate"/>
    </w:r>
    <w:r w:rsidR="00835F21">
      <w:rPr>
        <w:lang w:val="de-DE"/>
      </w:rPr>
      <w:t>Prüfprotokoll zur Skriptprüfung.docx</w:t>
    </w:r>
    <w:r>
      <w:fldChar w:fldCharType="end"/>
    </w:r>
    <w:r w:rsidRPr="00EE4400">
      <w:rPr>
        <w:lang w:val="de-DE"/>
      </w:rPr>
      <w:tab/>
    </w:r>
    <w:r w:rsidR="00EE4400">
      <w:fldChar w:fldCharType="begin"/>
    </w:r>
    <w:r w:rsidR="00EE4400">
      <w:instrText xml:space="preserve"> DATE  \@ "dd.MM.YYYY"  \* MERGEFORMAT </w:instrText>
    </w:r>
    <w:r w:rsidR="00EE4400">
      <w:fldChar w:fldCharType="separate"/>
    </w:r>
    <w:r w:rsidR="009E353E">
      <w:t>22.09.2026</w:t>
    </w:r>
    <w:r w:rsidR="00EE4400">
      <w:fldChar w:fldCharType="end"/>
    </w:r>
    <w:r w:rsidRPr="00EE4400">
      <w:rPr>
        <w:lang w:val="de-DE"/>
      </w:rPr>
      <w:tab/>
    </w:r>
    <w:r w:rsidRPr="009C3401">
      <w:rPr>
        <w:sz w:val="14"/>
        <w:szCs w:val="14"/>
      </w:rPr>
      <w:fldChar w:fldCharType="begin"/>
    </w:r>
    <w:r w:rsidRPr="00EE4400">
      <w:rPr>
        <w:sz w:val="14"/>
        <w:szCs w:val="14"/>
        <w:lang w:val="de-DE"/>
      </w:rPr>
      <w:instrText xml:space="preserve"> PAGE   \* MERGEFORMAT </w:instrText>
    </w:r>
    <w:r w:rsidRPr="009C3401">
      <w:rPr>
        <w:sz w:val="14"/>
        <w:szCs w:val="14"/>
      </w:rPr>
      <w:fldChar w:fldCharType="separate"/>
    </w:r>
    <w:r w:rsidR="00E0237D">
      <w:rPr>
        <w:sz w:val="14"/>
        <w:szCs w:val="14"/>
        <w:lang w:val="de-DE"/>
      </w:rPr>
      <w:t>2</w:t>
    </w:r>
    <w:r w:rsidRPr="009C3401">
      <w:rPr>
        <w:sz w:val="14"/>
        <w:szCs w:val="14"/>
      </w:rPr>
      <w:fldChar w:fldCharType="end"/>
    </w:r>
    <w:r w:rsidRPr="00EE4400">
      <w:rPr>
        <w:sz w:val="14"/>
        <w:szCs w:val="14"/>
        <w:lang w:val="de-DE"/>
      </w:rPr>
      <w:t>/</w:t>
    </w:r>
    <w:r w:rsidRPr="009C3401">
      <w:rPr>
        <w:sz w:val="14"/>
        <w:szCs w:val="14"/>
      </w:rPr>
      <w:fldChar w:fldCharType="begin"/>
    </w:r>
    <w:r w:rsidRPr="00EE4400">
      <w:rPr>
        <w:sz w:val="14"/>
        <w:szCs w:val="14"/>
        <w:lang w:val="de-DE"/>
      </w:rPr>
      <w:instrText xml:space="preserve"> NUMPAGES  \* Arabic  \* MERGEFORMAT </w:instrText>
    </w:r>
    <w:r w:rsidRPr="009C3401">
      <w:rPr>
        <w:sz w:val="14"/>
        <w:szCs w:val="14"/>
      </w:rPr>
      <w:fldChar w:fldCharType="separate"/>
    </w:r>
    <w:r w:rsidR="00E0237D">
      <w:rPr>
        <w:sz w:val="14"/>
        <w:szCs w:val="14"/>
        <w:lang w:val="de-DE"/>
      </w:rPr>
      <w:t>2</w:t>
    </w:r>
    <w:r w:rsidRPr="009C3401">
      <w:rPr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5B6E0" w14:textId="772DFD4A" w:rsidR="009C3401" w:rsidRPr="00EE4400" w:rsidRDefault="00000000" w:rsidP="003D267C">
    <w:pPr>
      <w:pStyle w:val="Footer"/>
      <w:rPr>
        <w:sz w:val="14"/>
        <w:szCs w:val="14"/>
        <w:lang w:val="de-DE"/>
      </w:rPr>
    </w:pPr>
    <w:fldSimple w:instr="FILENAME   \* MERGEFORMAT">
      <w:r w:rsidR="00EE53ED">
        <w:t>Dokument1</w:t>
      </w:r>
    </w:fldSimple>
    <w:r w:rsidR="00946F8E" w:rsidRPr="00EE4400">
      <w:rPr>
        <w:lang w:val="de-DE"/>
      </w:rPr>
      <w:tab/>
    </w:r>
    <w:r w:rsidR="00EE4400">
      <w:fldChar w:fldCharType="begin"/>
    </w:r>
    <w:r w:rsidR="00EE4400">
      <w:instrText xml:space="preserve"> DATE  \@ "d.MM.yyyy"  \* MERGEFORMAT </w:instrText>
    </w:r>
    <w:r w:rsidR="00EE4400">
      <w:fldChar w:fldCharType="separate"/>
    </w:r>
    <w:r w:rsidR="009E353E">
      <w:t>22.09.2026</w:t>
    </w:r>
    <w:r w:rsidR="00EE4400">
      <w:fldChar w:fldCharType="end"/>
    </w:r>
    <w:r w:rsidR="007F1AA4" w:rsidRPr="00EE4400">
      <w:rPr>
        <w:lang w:val="de-DE"/>
      </w:rPr>
      <w:tab/>
    </w:r>
    <w:r w:rsidR="007F1AA4" w:rsidRPr="009C3401">
      <w:rPr>
        <w:sz w:val="14"/>
        <w:szCs w:val="14"/>
      </w:rPr>
      <w:fldChar w:fldCharType="begin"/>
    </w:r>
    <w:r w:rsidR="007F1AA4" w:rsidRPr="00EE4400">
      <w:rPr>
        <w:sz w:val="14"/>
        <w:szCs w:val="14"/>
        <w:lang w:val="de-DE"/>
      </w:rPr>
      <w:instrText xml:space="preserve"> PAGE   \* MERGEFORMAT </w:instrText>
    </w:r>
    <w:r w:rsidR="007F1AA4" w:rsidRPr="009C3401">
      <w:rPr>
        <w:sz w:val="14"/>
        <w:szCs w:val="14"/>
      </w:rPr>
      <w:fldChar w:fldCharType="separate"/>
    </w:r>
    <w:r w:rsidR="00E0237D">
      <w:rPr>
        <w:sz w:val="14"/>
        <w:szCs w:val="14"/>
        <w:lang w:val="de-DE"/>
      </w:rPr>
      <w:t>1</w:t>
    </w:r>
    <w:r w:rsidR="007F1AA4" w:rsidRPr="009C3401">
      <w:rPr>
        <w:sz w:val="14"/>
        <w:szCs w:val="14"/>
      </w:rPr>
      <w:fldChar w:fldCharType="end"/>
    </w:r>
    <w:r w:rsidR="007F1AA4" w:rsidRPr="00EE4400">
      <w:rPr>
        <w:sz w:val="14"/>
        <w:szCs w:val="14"/>
        <w:lang w:val="de-DE"/>
      </w:rPr>
      <w:t>/</w:t>
    </w:r>
    <w:r w:rsidR="007F1AA4" w:rsidRPr="009C3401">
      <w:rPr>
        <w:sz w:val="14"/>
        <w:szCs w:val="14"/>
      </w:rPr>
      <w:fldChar w:fldCharType="begin"/>
    </w:r>
    <w:r w:rsidR="007F1AA4" w:rsidRPr="00EE4400">
      <w:rPr>
        <w:sz w:val="14"/>
        <w:szCs w:val="14"/>
        <w:lang w:val="de-DE"/>
      </w:rPr>
      <w:instrText xml:space="preserve"> NUMPAGES  \* Arabic  \* MERGEFORMAT </w:instrText>
    </w:r>
    <w:r w:rsidR="007F1AA4" w:rsidRPr="009C3401">
      <w:rPr>
        <w:sz w:val="14"/>
        <w:szCs w:val="14"/>
      </w:rPr>
      <w:fldChar w:fldCharType="separate"/>
    </w:r>
    <w:r w:rsidR="00E0237D">
      <w:rPr>
        <w:sz w:val="14"/>
        <w:szCs w:val="14"/>
        <w:lang w:val="de-DE"/>
      </w:rPr>
      <w:t>2</w:t>
    </w:r>
    <w:r w:rsidR="007F1AA4" w:rsidRPr="009C3401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41C48" w14:textId="77777777" w:rsidR="005B2B84" w:rsidRDefault="005B2B84" w:rsidP="003D267C">
      <w:r>
        <w:separator/>
      </w:r>
    </w:p>
  </w:footnote>
  <w:footnote w:type="continuationSeparator" w:id="0">
    <w:p w14:paraId="5602E21B" w14:textId="77777777" w:rsidR="005B2B84" w:rsidRDefault="005B2B84" w:rsidP="003D2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3756" w14:textId="77777777" w:rsidR="00FA66A0" w:rsidRPr="004D00B2" w:rsidRDefault="00FA66A0" w:rsidP="00FA66A0">
    <w:pPr>
      <w:pStyle w:val="Header"/>
    </w:pPr>
    <w:r>
      <w:rPr>
        <w:noProof/>
        <w:lang w:eastAsia="de-DE"/>
      </w:rPr>
      <w:drawing>
        <wp:anchor distT="0" distB="0" distL="114300" distR="114300" simplePos="0" relativeHeight="251700224" behindDoc="1" locked="0" layoutInCell="1" allowOverlap="1" wp14:anchorId="3DEA065C" wp14:editId="5602C4C9">
          <wp:simplePos x="0" y="0"/>
          <wp:positionH relativeFrom="margin">
            <wp:posOffset>4424045</wp:posOffset>
          </wp:positionH>
          <wp:positionV relativeFrom="margin">
            <wp:posOffset>-1106805</wp:posOffset>
          </wp:positionV>
          <wp:extent cx="1548130" cy="926465"/>
          <wp:effectExtent l="0" t="0" r="0" b="6985"/>
          <wp:wrapTight wrapText="bothSides">
            <wp:wrapPolygon edited="0">
              <wp:start x="0" y="0"/>
              <wp:lineTo x="0" y="21319"/>
              <wp:lineTo x="21263" y="21319"/>
              <wp:lineTo x="21263" y="0"/>
              <wp:lineTo x="0" y="0"/>
            </wp:wrapPolygon>
          </wp:wrapTight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II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8130" cy="926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00B2">
      <w:t>Medizininformatik-Initiative</w:t>
    </w:r>
  </w:p>
  <w:p w14:paraId="369A5A90" w14:textId="77777777" w:rsidR="005C1DA6" w:rsidRPr="00FA66A0" w:rsidRDefault="6AD0548E" w:rsidP="00FA66A0">
    <w:pPr>
      <w:pStyle w:val="Kopfzeile2"/>
    </w:pPr>
    <w:r w:rsidRPr="6AD0548E">
      <w:t>Begleitstruktur  −  Koordinationsstelle des Nationalen Steuerungsgremiums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79D22" w14:textId="77777777" w:rsidR="00F341D8" w:rsidRPr="004D00B2" w:rsidRDefault="00F341D8" w:rsidP="00F341D8">
    <w:pPr>
      <w:pStyle w:val="Header"/>
    </w:pPr>
    <w:r>
      <w:rPr>
        <w:noProof/>
        <w:lang w:eastAsia="de-DE"/>
      </w:rPr>
      <w:drawing>
        <wp:anchor distT="0" distB="0" distL="114300" distR="114300" simplePos="0" relativeHeight="251698176" behindDoc="1" locked="0" layoutInCell="1" allowOverlap="1" wp14:anchorId="43442E95" wp14:editId="29BBE29F">
          <wp:simplePos x="0" y="0"/>
          <wp:positionH relativeFrom="margin">
            <wp:posOffset>4424045</wp:posOffset>
          </wp:positionH>
          <wp:positionV relativeFrom="margin">
            <wp:posOffset>-1106805</wp:posOffset>
          </wp:positionV>
          <wp:extent cx="1548130" cy="926465"/>
          <wp:effectExtent l="0" t="0" r="0" b="6985"/>
          <wp:wrapTight wrapText="bothSides">
            <wp:wrapPolygon edited="0">
              <wp:start x="0" y="0"/>
              <wp:lineTo x="0" y="21319"/>
              <wp:lineTo x="21263" y="21319"/>
              <wp:lineTo x="21263" y="0"/>
              <wp:lineTo x="0" y="0"/>
            </wp:wrapPolygon>
          </wp:wrapTight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II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8130" cy="926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00B2">
      <w:t>Medizininformatik-Initiative</w:t>
    </w:r>
  </w:p>
  <w:p w14:paraId="3E2A5F36" w14:textId="77777777" w:rsidR="00E77AF3" w:rsidRPr="00F341D8" w:rsidRDefault="6AD0548E" w:rsidP="00F341D8">
    <w:pPr>
      <w:pStyle w:val="Kopfzeile2"/>
    </w:pPr>
    <w:r w:rsidRPr="6AD0548E">
      <w:t>Begleitstruktur  −  Koordinationsstelle des Nationalen Steuerungsgremiums</w:t>
    </w:r>
  </w:p>
  <w:p w14:paraId="3FE9F23F" w14:textId="77777777" w:rsidR="004D00B2" w:rsidRDefault="004D00B2" w:rsidP="004D00B2">
    <w:pPr>
      <w:pStyle w:val="Header"/>
      <w:rPr>
        <w:b w:val="0"/>
        <w:sz w:val="14"/>
        <w:szCs w:val="14"/>
      </w:rPr>
    </w:pPr>
  </w:p>
  <w:p w14:paraId="1F72F646" w14:textId="77777777" w:rsidR="004D00B2" w:rsidRPr="004D00B2" w:rsidRDefault="004D00B2" w:rsidP="004D00B2">
    <w:pPr>
      <w:pStyle w:val="Header"/>
      <w:rPr>
        <w:b w:val="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18245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C3B1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0C016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722B6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F569E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D92FB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CC01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746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18C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08A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A0BD5"/>
    <w:multiLevelType w:val="hybridMultilevel"/>
    <w:tmpl w:val="20326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273252"/>
    <w:multiLevelType w:val="hybridMultilevel"/>
    <w:tmpl w:val="572A6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A4741B"/>
    <w:multiLevelType w:val="hybridMultilevel"/>
    <w:tmpl w:val="1E145930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48044F"/>
    <w:multiLevelType w:val="hybridMultilevel"/>
    <w:tmpl w:val="2EF0FD0C"/>
    <w:lvl w:ilvl="0" w:tplc="53C64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D1187"/>
    <w:multiLevelType w:val="hybridMultilevel"/>
    <w:tmpl w:val="16F046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F24BC4"/>
    <w:multiLevelType w:val="hybridMultilevel"/>
    <w:tmpl w:val="BB24CC32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22AB2126"/>
    <w:multiLevelType w:val="hybridMultilevel"/>
    <w:tmpl w:val="C11604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4A7B1F"/>
    <w:multiLevelType w:val="hybridMultilevel"/>
    <w:tmpl w:val="6F5C81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508DC"/>
    <w:multiLevelType w:val="hybridMultilevel"/>
    <w:tmpl w:val="25FEF71C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E2E13"/>
    <w:multiLevelType w:val="hybridMultilevel"/>
    <w:tmpl w:val="AA40CA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124E79"/>
    <w:multiLevelType w:val="hybridMultilevel"/>
    <w:tmpl w:val="74741F24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455816F1"/>
    <w:multiLevelType w:val="hybridMultilevel"/>
    <w:tmpl w:val="9708A48C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49A45A91"/>
    <w:multiLevelType w:val="hybridMultilevel"/>
    <w:tmpl w:val="73B441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103540"/>
    <w:multiLevelType w:val="hybridMultilevel"/>
    <w:tmpl w:val="1C4E40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E21D8F"/>
    <w:multiLevelType w:val="hybridMultilevel"/>
    <w:tmpl w:val="48D0D846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4FF23920"/>
    <w:multiLevelType w:val="hybridMultilevel"/>
    <w:tmpl w:val="A3B616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2695A"/>
    <w:multiLevelType w:val="hybridMultilevel"/>
    <w:tmpl w:val="C12AE20E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4B275B6"/>
    <w:multiLevelType w:val="hybridMultilevel"/>
    <w:tmpl w:val="52281B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219D1"/>
    <w:multiLevelType w:val="hybridMultilevel"/>
    <w:tmpl w:val="5E60DC8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EE425B7"/>
    <w:multiLevelType w:val="hybridMultilevel"/>
    <w:tmpl w:val="143464AA"/>
    <w:lvl w:ilvl="0" w:tplc="2CECDCDC">
      <w:start w:val="1"/>
      <w:numFmt w:val="bullet"/>
      <w:pStyle w:val="ListParagraph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EFA5B89"/>
    <w:multiLevelType w:val="hybridMultilevel"/>
    <w:tmpl w:val="EFECAF08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6AC14706"/>
    <w:multiLevelType w:val="hybridMultilevel"/>
    <w:tmpl w:val="DF28AD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A0409"/>
    <w:multiLevelType w:val="hybridMultilevel"/>
    <w:tmpl w:val="034E1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687671">
    <w:abstractNumId w:val="9"/>
  </w:num>
  <w:num w:numId="2" w16cid:durableId="1981959625">
    <w:abstractNumId w:val="7"/>
  </w:num>
  <w:num w:numId="3" w16cid:durableId="387151281">
    <w:abstractNumId w:val="6"/>
  </w:num>
  <w:num w:numId="4" w16cid:durableId="1183474805">
    <w:abstractNumId w:val="5"/>
  </w:num>
  <w:num w:numId="5" w16cid:durableId="1792817246">
    <w:abstractNumId w:val="4"/>
  </w:num>
  <w:num w:numId="6" w16cid:durableId="1545018150">
    <w:abstractNumId w:val="8"/>
  </w:num>
  <w:num w:numId="7" w16cid:durableId="1029835096">
    <w:abstractNumId w:val="3"/>
  </w:num>
  <w:num w:numId="8" w16cid:durableId="2033922130">
    <w:abstractNumId w:val="2"/>
  </w:num>
  <w:num w:numId="9" w16cid:durableId="189495183">
    <w:abstractNumId w:val="1"/>
  </w:num>
  <w:num w:numId="10" w16cid:durableId="2132507314">
    <w:abstractNumId w:val="0"/>
  </w:num>
  <w:num w:numId="11" w16cid:durableId="2090032828">
    <w:abstractNumId w:val="29"/>
  </w:num>
  <w:num w:numId="12" w16cid:durableId="572202321">
    <w:abstractNumId w:val="26"/>
  </w:num>
  <w:num w:numId="13" w16cid:durableId="564220913">
    <w:abstractNumId w:val="13"/>
  </w:num>
  <w:num w:numId="14" w16cid:durableId="1531259631">
    <w:abstractNumId w:val="11"/>
  </w:num>
  <w:num w:numId="15" w16cid:durableId="2021543140">
    <w:abstractNumId w:val="10"/>
  </w:num>
  <w:num w:numId="16" w16cid:durableId="1269505651">
    <w:abstractNumId w:val="32"/>
  </w:num>
  <w:num w:numId="17" w16cid:durableId="1568035993">
    <w:abstractNumId w:val="20"/>
  </w:num>
  <w:num w:numId="18" w16cid:durableId="1526287095">
    <w:abstractNumId w:val="12"/>
  </w:num>
  <w:num w:numId="19" w16cid:durableId="518542052">
    <w:abstractNumId w:val="18"/>
  </w:num>
  <w:num w:numId="20" w16cid:durableId="1692685648">
    <w:abstractNumId w:val="15"/>
  </w:num>
  <w:num w:numId="21" w16cid:durableId="154075811">
    <w:abstractNumId w:val="22"/>
  </w:num>
  <w:num w:numId="22" w16cid:durableId="1596595113">
    <w:abstractNumId w:val="28"/>
  </w:num>
  <w:num w:numId="23" w16cid:durableId="20710171">
    <w:abstractNumId w:val="25"/>
  </w:num>
  <w:num w:numId="24" w16cid:durableId="1630623700">
    <w:abstractNumId w:val="17"/>
  </w:num>
  <w:num w:numId="25" w16cid:durableId="1227643995">
    <w:abstractNumId w:val="30"/>
  </w:num>
  <w:num w:numId="26" w16cid:durableId="1958021857">
    <w:abstractNumId w:val="14"/>
  </w:num>
  <w:num w:numId="27" w16cid:durableId="1378622921">
    <w:abstractNumId w:val="24"/>
  </w:num>
  <w:num w:numId="28" w16cid:durableId="44529980">
    <w:abstractNumId w:val="19"/>
  </w:num>
  <w:num w:numId="29" w16cid:durableId="2113014237">
    <w:abstractNumId w:val="16"/>
  </w:num>
  <w:num w:numId="30" w16cid:durableId="252511597">
    <w:abstractNumId w:val="21"/>
  </w:num>
  <w:num w:numId="31" w16cid:durableId="898828781">
    <w:abstractNumId w:val="31"/>
  </w:num>
  <w:num w:numId="32" w16cid:durableId="1343818093">
    <w:abstractNumId w:val="23"/>
  </w:num>
  <w:num w:numId="33" w16cid:durableId="19324733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ED"/>
    <w:rsid w:val="00073AAF"/>
    <w:rsid w:val="00074EDC"/>
    <w:rsid w:val="000B426E"/>
    <w:rsid w:val="000B49A5"/>
    <w:rsid w:val="000C7B9B"/>
    <w:rsid w:val="00102C5E"/>
    <w:rsid w:val="00105FBD"/>
    <w:rsid w:val="0013143D"/>
    <w:rsid w:val="001A2797"/>
    <w:rsid w:val="001B5588"/>
    <w:rsid w:val="001D36A5"/>
    <w:rsid w:val="00221D62"/>
    <w:rsid w:val="0022523B"/>
    <w:rsid w:val="002401B5"/>
    <w:rsid w:val="002D01D5"/>
    <w:rsid w:val="002D3D35"/>
    <w:rsid w:val="002D5EDC"/>
    <w:rsid w:val="00364CC9"/>
    <w:rsid w:val="00392F16"/>
    <w:rsid w:val="003D267C"/>
    <w:rsid w:val="003F4EA3"/>
    <w:rsid w:val="004239B8"/>
    <w:rsid w:val="0049498F"/>
    <w:rsid w:val="004D00B2"/>
    <w:rsid w:val="004E4278"/>
    <w:rsid w:val="0050709C"/>
    <w:rsid w:val="0051F469"/>
    <w:rsid w:val="00575E17"/>
    <w:rsid w:val="0058290F"/>
    <w:rsid w:val="0059379D"/>
    <w:rsid w:val="00594465"/>
    <w:rsid w:val="005A1D86"/>
    <w:rsid w:val="005A6A93"/>
    <w:rsid w:val="005B19EE"/>
    <w:rsid w:val="005B2B84"/>
    <w:rsid w:val="005C1742"/>
    <w:rsid w:val="005C1DA6"/>
    <w:rsid w:val="005E0892"/>
    <w:rsid w:val="005F0625"/>
    <w:rsid w:val="0064625E"/>
    <w:rsid w:val="006655A6"/>
    <w:rsid w:val="00672532"/>
    <w:rsid w:val="00692E2B"/>
    <w:rsid w:val="006A467C"/>
    <w:rsid w:val="006A6100"/>
    <w:rsid w:val="006C364D"/>
    <w:rsid w:val="006E2F54"/>
    <w:rsid w:val="00755491"/>
    <w:rsid w:val="007E684F"/>
    <w:rsid w:val="007F1AA4"/>
    <w:rsid w:val="007F5734"/>
    <w:rsid w:val="00835F21"/>
    <w:rsid w:val="00847152"/>
    <w:rsid w:val="00884B3D"/>
    <w:rsid w:val="00892B44"/>
    <w:rsid w:val="008B7BAB"/>
    <w:rsid w:val="008E0CDC"/>
    <w:rsid w:val="008E2DDA"/>
    <w:rsid w:val="008E370E"/>
    <w:rsid w:val="0090714F"/>
    <w:rsid w:val="00944B01"/>
    <w:rsid w:val="00946F8E"/>
    <w:rsid w:val="00952136"/>
    <w:rsid w:val="009B4078"/>
    <w:rsid w:val="009C3401"/>
    <w:rsid w:val="009C6301"/>
    <w:rsid w:val="009E353E"/>
    <w:rsid w:val="00A06432"/>
    <w:rsid w:val="00A135A4"/>
    <w:rsid w:val="00A27321"/>
    <w:rsid w:val="00A4037D"/>
    <w:rsid w:val="00A57102"/>
    <w:rsid w:val="00A751A2"/>
    <w:rsid w:val="00A85C1B"/>
    <w:rsid w:val="00AD34E2"/>
    <w:rsid w:val="00AE32D8"/>
    <w:rsid w:val="00B43AA3"/>
    <w:rsid w:val="00B53EEC"/>
    <w:rsid w:val="00B57997"/>
    <w:rsid w:val="00BA29C4"/>
    <w:rsid w:val="00BA4503"/>
    <w:rsid w:val="00BB32A7"/>
    <w:rsid w:val="00C03D78"/>
    <w:rsid w:val="00C16C75"/>
    <w:rsid w:val="00C31AB2"/>
    <w:rsid w:val="00C33A97"/>
    <w:rsid w:val="00C74A62"/>
    <w:rsid w:val="00C82FA5"/>
    <w:rsid w:val="00CA0B41"/>
    <w:rsid w:val="00CA3857"/>
    <w:rsid w:val="00CA63E5"/>
    <w:rsid w:val="00CA7822"/>
    <w:rsid w:val="00CE253D"/>
    <w:rsid w:val="00CE2CA9"/>
    <w:rsid w:val="00CE7518"/>
    <w:rsid w:val="00D433FE"/>
    <w:rsid w:val="00D611A9"/>
    <w:rsid w:val="00D721B7"/>
    <w:rsid w:val="00DC3DE9"/>
    <w:rsid w:val="00DE1C85"/>
    <w:rsid w:val="00DE70BC"/>
    <w:rsid w:val="00E0237D"/>
    <w:rsid w:val="00E22908"/>
    <w:rsid w:val="00E22C3A"/>
    <w:rsid w:val="00E56AB2"/>
    <w:rsid w:val="00E74E1B"/>
    <w:rsid w:val="00E77AF3"/>
    <w:rsid w:val="00EB40F5"/>
    <w:rsid w:val="00EE4400"/>
    <w:rsid w:val="00EE53ED"/>
    <w:rsid w:val="00EF1231"/>
    <w:rsid w:val="00F15952"/>
    <w:rsid w:val="00F341D8"/>
    <w:rsid w:val="00F6796B"/>
    <w:rsid w:val="00F83325"/>
    <w:rsid w:val="00F838FD"/>
    <w:rsid w:val="00F86EC7"/>
    <w:rsid w:val="00FA21DC"/>
    <w:rsid w:val="00FA66A0"/>
    <w:rsid w:val="00FD74B8"/>
    <w:rsid w:val="00FE0256"/>
    <w:rsid w:val="0104EAC4"/>
    <w:rsid w:val="0216DEBA"/>
    <w:rsid w:val="04517611"/>
    <w:rsid w:val="0465DC50"/>
    <w:rsid w:val="0545B1EC"/>
    <w:rsid w:val="05F4371C"/>
    <w:rsid w:val="071BA51F"/>
    <w:rsid w:val="071E438F"/>
    <w:rsid w:val="073201DA"/>
    <w:rsid w:val="0735E215"/>
    <w:rsid w:val="0799492D"/>
    <w:rsid w:val="079CDB59"/>
    <w:rsid w:val="085C91C2"/>
    <w:rsid w:val="086511D2"/>
    <w:rsid w:val="0955A6A0"/>
    <w:rsid w:val="09917782"/>
    <w:rsid w:val="09DD139A"/>
    <w:rsid w:val="0A38E6D8"/>
    <w:rsid w:val="0A5C2A89"/>
    <w:rsid w:val="0B6468BE"/>
    <w:rsid w:val="0BA7E874"/>
    <w:rsid w:val="0C0C0F06"/>
    <w:rsid w:val="0CCF53B2"/>
    <w:rsid w:val="0D8DA0B4"/>
    <w:rsid w:val="0DBE570B"/>
    <w:rsid w:val="0DD8D401"/>
    <w:rsid w:val="0EE1C5D7"/>
    <w:rsid w:val="0F246A83"/>
    <w:rsid w:val="0FD6FA76"/>
    <w:rsid w:val="106C98B7"/>
    <w:rsid w:val="1079449A"/>
    <w:rsid w:val="10865F44"/>
    <w:rsid w:val="12136D7C"/>
    <w:rsid w:val="133D36D1"/>
    <w:rsid w:val="1359373A"/>
    <w:rsid w:val="13B294CE"/>
    <w:rsid w:val="13CC73E0"/>
    <w:rsid w:val="140C15D1"/>
    <w:rsid w:val="1452ECA3"/>
    <w:rsid w:val="14D04A59"/>
    <w:rsid w:val="151583B4"/>
    <w:rsid w:val="1527EF41"/>
    <w:rsid w:val="15B8ECAA"/>
    <w:rsid w:val="16A4CEE4"/>
    <w:rsid w:val="170DA612"/>
    <w:rsid w:val="17AFA767"/>
    <w:rsid w:val="17CD8A40"/>
    <w:rsid w:val="18FC82E4"/>
    <w:rsid w:val="1971EB24"/>
    <w:rsid w:val="1A52CE2C"/>
    <w:rsid w:val="1A758AE1"/>
    <w:rsid w:val="1AAE7C2B"/>
    <w:rsid w:val="1AC34706"/>
    <w:rsid w:val="1B15F45B"/>
    <w:rsid w:val="1B4800E8"/>
    <w:rsid w:val="1B747EC1"/>
    <w:rsid w:val="1BC556FB"/>
    <w:rsid w:val="1BF6E666"/>
    <w:rsid w:val="1C141A82"/>
    <w:rsid w:val="1C450AB7"/>
    <w:rsid w:val="1CE226FC"/>
    <w:rsid w:val="1D47027A"/>
    <w:rsid w:val="1E3FCA8B"/>
    <w:rsid w:val="1E4F51EB"/>
    <w:rsid w:val="1E6A8BFA"/>
    <w:rsid w:val="1F60DAB3"/>
    <w:rsid w:val="1FE5DFE0"/>
    <w:rsid w:val="206A26EA"/>
    <w:rsid w:val="206B1492"/>
    <w:rsid w:val="20C02B80"/>
    <w:rsid w:val="210160C9"/>
    <w:rsid w:val="21705E68"/>
    <w:rsid w:val="217272A0"/>
    <w:rsid w:val="237BA74E"/>
    <w:rsid w:val="23A205B8"/>
    <w:rsid w:val="23FEF2DB"/>
    <w:rsid w:val="2401DE80"/>
    <w:rsid w:val="25A82BAF"/>
    <w:rsid w:val="25FAC085"/>
    <w:rsid w:val="2786018E"/>
    <w:rsid w:val="27A8510C"/>
    <w:rsid w:val="2817ABD9"/>
    <w:rsid w:val="28A9B69C"/>
    <w:rsid w:val="29043DCA"/>
    <w:rsid w:val="299D310D"/>
    <w:rsid w:val="2A18CD66"/>
    <w:rsid w:val="2B379A04"/>
    <w:rsid w:val="2C545F91"/>
    <w:rsid w:val="2D45CD82"/>
    <w:rsid w:val="2DD0E99E"/>
    <w:rsid w:val="2E334422"/>
    <w:rsid w:val="2E741E98"/>
    <w:rsid w:val="2F902CEE"/>
    <w:rsid w:val="2F9DB665"/>
    <w:rsid w:val="30163F73"/>
    <w:rsid w:val="3016E1ED"/>
    <w:rsid w:val="303D9714"/>
    <w:rsid w:val="313BC650"/>
    <w:rsid w:val="31BCB472"/>
    <w:rsid w:val="323887E6"/>
    <w:rsid w:val="334639FA"/>
    <w:rsid w:val="33530239"/>
    <w:rsid w:val="33CFE728"/>
    <w:rsid w:val="3529D5FC"/>
    <w:rsid w:val="35434D92"/>
    <w:rsid w:val="356CD00D"/>
    <w:rsid w:val="35994385"/>
    <w:rsid w:val="35A3DFDF"/>
    <w:rsid w:val="35A41D3D"/>
    <w:rsid w:val="3640D6E0"/>
    <w:rsid w:val="37B93DA3"/>
    <w:rsid w:val="37F4BF26"/>
    <w:rsid w:val="38354160"/>
    <w:rsid w:val="38A71A69"/>
    <w:rsid w:val="38C84BAA"/>
    <w:rsid w:val="391951B0"/>
    <w:rsid w:val="39FC13EF"/>
    <w:rsid w:val="3A69C483"/>
    <w:rsid w:val="3AA1C6DB"/>
    <w:rsid w:val="3AA4B0B3"/>
    <w:rsid w:val="3AE3535B"/>
    <w:rsid w:val="3BA583BB"/>
    <w:rsid w:val="3C806AF4"/>
    <w:rsid w:val="3CC119A5"/>
    <w:rsid w:val="3CE9614C"/>
    <w:rsid w:val="3DB82BA5"/>
    <w:rsid w:val="3E3D9432"/>
    <w:rsid w:val="3E86D9F4"/>
    <w:rsid w:val="3EC7E1F2"/>
    <w:rsid w:val="3EEA482B"/>
    <w:rsid w:val="3F9C2AC4"/>
    <w:rsid w:val="40144AC3"/>
    <w:rsid w:val="40688F88"/>
    <w:rsid w:val="40D7183D"/>
    <w:rsid w:val="40EDFB39"/>
    <w:rsid w:val="41CAF7FF"/>
    <w:rsid w:val="42362FEA"/>
    <w:rsid w:val="42DF2266"/>
    <w:rsid w:val="437B8051"/>
    <w:rsid w:val="437DC63B"/>
    <w:rsid w:val="44544EFA"/>
    <w:rsid w:val="445E9E6F"/>
    <w:rsid w:val="4516542A"/>
    <w:rsid w:val="45A87D5A"/>
    <w:rsid w:val="45B7B1FF"/>
    <w:rsid w:val="45C7124A"/>
    <w:rsid w:val="45C86A6B"/>
    <w:rsid w:val="45DC5610"/>
    <w:rsid w:val="4668F477"/>
    <w:rsid w:val="467F7F75"/>
    <w:rsid w:val="468A5EE4"/>
    <w:rsid w:val="46BE8EC9"/>
    <w:rsid w:val="476D2AA8"/>
    <w:rsid w:val="47AF7046"/>
    <w:rsid w:val="48715784"/>
    <w:rsid w:val="48D463E5"/>
    <w:rsid w:val="48E66CC1"/>
    <w:rsid w:val="492649DA"/>
    <w:rsid w:val="492A39B1"/>
    <w:rsid w:val="492F15E7"/>
    <w:rsid w:val="498C1161"/>
    <w:rsid w:val="49BCC937"/>
    <w:rsid w:val="49F50851"/>
    <w:rsid w:val="49FE1C2D"/>
    <w:rsid w:val="4A85EE3E"/>
    <w:rsid w:val="4A9659C1"/>
    <w:rsid w:val="4B071DA2"/>
    <w:rsid w:val="4B077222"/>
    <w:rsid w:val="4B869005"/>
    <w:rsid w:val="4B8A7D39"/>
    <w:rsid w:val="4C7A0D16"/>
    <w:rsid w:val="4CA1D818"/>
    <w:rsid w:val="4CE7F973"/>
    <w:rsid w:val="4D40D52C"/>
    <w:rsid w:val="4D741310"/>
    <w:rsid w:val="4E08C53A"/>
    <w:rsid w:val="4E20C2DD"/>
    <w:rsid w:val="4E73721F"/>
    <w:rsid w:val="4EA4E3A6"/>
    <w:rsid w:val="501726AF"/>
    <w:rsid w:val="50542809"/>
    <w:rsid w:val="50A9B370"/>
    <w:rsid w:val="50E8D906"/>
    <w:rsid w:val="51666E3C"/>
    <w:rsid w:val="51B059A0"/>
    <w:rsid w:val="5222B987"/>
    <w:rsid w:val="5226639B"/>
    <w:rsid w:val="524612F5"/>
    <w:rsid w:val="52CFABAB"/>
    <w:rsid w:val="52CFD265"/>
    <w:rsid w:val="5324FF65"/>
    <w:rsid w:val="536CAB59"/>
    <w:rsid w:val="53CA3A9D"/>
    <w:rsid w:val="54215A13"/>
    <w:rsid w:val="5426F2E1"/>
    <w:rsid w:val="548A1F17"/>
    <w:rsid w:val="568AFCA9"/>
    <w:rsid w:val="569FA8C9"/>
    <w:rsid w:val="56F78E2B"/>
    <w:rsid w:val="576667CD"/>
    <w:rsid w:val="57C33AB0"/>
    <w:rsid w:val="57F71197"/>
    <w:rsid w:val="5839BBF7"/>
    <w:rsid w:val="5987376D"/>
    <w:rsid w:val="59F2B5A7"/>
    <w:rsid w:val="59F601A9"/>
    <w:rsid w:val="5A6C3AD1"/>
    <w:rsid w:val="5B9D550A"/>
    <w:rsid w:val="5BC71597"/>
    <w:rsid w:val="5C22FEC3"/>
    <w:rsid w:val="5C5C5C99"/>
    <w:rsid w:val="5C7D7E01"/>
    <w:rsid w:val="5CA7473D"/>
    <w:rsid w:val="5CCC76CD"/>
    <w:rsid w:val="5CDDA014"/>
    <w:rsid w:val="5E106B01"/>
    <w:rsid w:val="5E50C978"/>
    <w:rsid w:val="5EC86482"/>
    <w:rsid w:val="5F056420"/>
    <w:rsid w:val="5F1A3413"/>
    <w:rsid w:val="5F86DA41"/>
    <w:rsid w:val="5F9C55B2"/>
    <w:rsid w:val="5FC0181F"/>
    <w:rsid w:val="5FC444B5"/>
    <w:rsid w:val="6057210C"/>
    <w:rsid w:val="60893AEC"/>
    <w:rsid w:val="60D4F68B"/>
    <w:rsid w:val="614275D7"/>
    <w:rsid w:val="61BC1C3F"/>
    <w:rsid w:val="61F39E48"/>
    <w:rsid w:val="626E04F6"/>
    <w:rsid w:val="62F0E88B"/>
    <w:rsid w:val="6350713F"/>
    <w:rsid w:val="63B46961"/>
    <w:rsid w:val="63CF5AA4"/>
    <w:rsid w:val="641F5154"/>
    <w:rsid w:val="6522B7CB"/>
    <w:rsid w:val="656EC8F5"/>
    <w:rsid w:val="665F6FF2"/>
    <w:rsid w:val="6748549D"/>
    <w:rsid w:val="683D7342"/>
    <w:rsid w:val="689921FD"/>
    <w:rsid w:val="68B80617"/>
    <w:rsid w:val="698333B6"/>
    <w:rsid w:val="69AA3AE0"/>
    <w:rsid w:val="69D35BB7"/>
    <w:rsid w:val="6AD0548E"/>
    <w:rsid w:val="6B691371"/>
    <w:rsid w:val="6BC24784"/>
    <w:rsid w:val="6BEF34AD"/>
    <w:rsid w:val="6BF4970E"/>
    <w:rsid w:val="6C32D051"/>
    <w:rsid w:val="6C6084A3"/>
    <w:rsid w:val="6C7C5802"/>
    <w:rsid w:val="6C994D5A"/>
    <w:rsid w:val="6CABCBCE"/>
    <w:rsid w:val="6CAC253B"/>
    <w:rsid w:val="6E1D4485"/>
    <w:rsid w:val="6E52B3D3"/>
    <w:rsid w:val="6E55C5B7"/>
    <w:rsid w:val="6F13A70C"/>
    <w:rsid w:val="6F3F3162"/>
    <w:rsid w:val="6F845EB8"/>
    <w:rsid w:val="6F8CBA86"/>
    <w:rsid w:val="6FEE5D8C"/>
    <w:rsid w:val="70060B17"/>
    <w:rsid w:val="703B7CB4"/>
    <w:rsid w:val="70A5B36C"/>
    <w:rsid w:val="70D0F08A"/>
    <w:rsid w:val="70E037BD"/>
    <w:rsid w:val="710062D1"/>
    <w:rsid w:val="7235C848"/>
    <w:rsid w:val="7241EA8B"/>
    <w:rsid w:val="7293C718"/>
    <w:rsid w:val="72B325D8"/>
    <w:rsid w:val="72C3A3CB"/>
    <w:rsid w:val="72E6CEF9"/>
    <w:rsid w:val="733273E5"/>
    <w:rsid w:val="745CF162"/>
    <w:rsid w:val="74D2B067"/>
    <w:rsid w:val="74E02161"/>
    <w:rsid w:val="75003343"/>
    <w:rsid w:val="754A7CF9"/>
    <w:rsid w:val="754F9903"/>
    <w:rsid w:val="7554D4C5"/>
    <w:rsid w:val="75A57A41"/>
    <w:rsid w:val="7603A577"/>
    <w:rsid w:val="762505B3"/>
    <w:rsid w:val="763D2365"/>
    <w:rsid w:val="766554C4"/>
    <w:rsid w:val="770B9B58"/>
    <w:rsid w:val="7836256C"/>
    <w:rsid w:val="7854D1BF"/>
    <w:rsid w:val="787296D7"/>
    <w:rsid w:val="78749370"/>
    <w:rsid w:val="792C7748"/>
    <w:rsid w:val="7B619301"/>
    <w:rsid w:val="7B6CECFB"/>
    <w:rsid w:val="7B87F5BA"/>
    <w:rsid w:val="7BAA5BC0"/>
    <w:rsid w:val="7BED4A37"/>
    <w:rsid w:val="7C630601"/>
    <w:rsid w:val="7C969C6E"/>
    <w:rsid w:val="7D08E68F"/>
    <w:rsid w:val="7D63588A"/>
    <w:rsid w:val="7D803F39"/>
    <w:rsid w:val="7E0B29AE"/>
    <w:rsid w:val="7E38D1F9"/>
    <w:rsid w:val="7E8D2F64"/>
    <w:rsid w:val="7EEEEA85"/>
    <w:rsid w:val="7EF35F52"/>
    <w:rsid w:val="7FB6F102"/>
    <w:rsid w:val="7FC6E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EB6CE"/>
  <w15:docId w15:val="{C3E2C893-4E2E-4DE4-A2C2-3592C45B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0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21"/>
    <w:pPr>
      <w:spacing w:after="0" w:line="240" w:lineRule="auto"/>
      <w:jc w:val="both"/>
    </w:pPr>
    <w:rPr>
      <w:rFonts w:eastAsia="Times New Roman" w:cs="Times New Roman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C3A"/>
    <w:pPr>
      <w:spacing w:before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C3A"/>
    <w:pPr>
      <w:keepNext/>
      <w:keepLines/>
      <w:spacing w:before="200" w:after="120" w:line="276" w:lineRule="auto"/>
      <w:outlineLvl w:val="1"/>
    </w:pPr>
    <w:rPr>
      <w:rFonts w:eastAsiaTheme="majorEastAsia" w:cstheme="majorBidi"/>
      <w:b/>
      <w:bCs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C3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946F8E"/>
    <w:pPr>
      <w:keepNext/>
      <w:keepLines/>
      <w:spacing w:after="200" w:line="276" w:lineRule="auto"/>
      <w:outlineLvl w:val="3"/>
    </w:pPr>
    <w:rPr>
      <w:rFonts w:eastAsiaTheme="majorEastAsia" w:cstheme="majorBidi"/>
      <w:b/>
      <w:bCs/>
      <w:iCs/>
      <w:sz w:val="24"/>
      <w:lang w:eastAsia="en-US"/>
    </w:rPr>
  </w:style>
  <w:style w:type="paragraph" w:styleId="Heading5">
    <w:name w:val="heading 5"/>
    <w:basedOn w:val="Normal"/>
    <w:next w:val="Normal"/>
    <w:link w:val="Heading5Char"/>
    <w:rsid w:val="00E77AF3"/>
    <w:pPr>
      <w:spacing w:before="240" w:after="60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7102"/>
    <w:rPr>
      <w:rFonts w:eastAsiaTheme="minorHAnsi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102"/>
    <w:rPr>
      <w:rFonts w:ascii="Tahoma" w:hAnsi="Tahoma" w:cs="Tahoma"/>
      <w:sz w:val="16"/>
      <w:szCs w:val="16"/>
    </w:rPr>
  </w:style>
  <w:style w:type="paragraph" w:styleId="Header">
    <w:name w:val="header"/>
    <w:link w:val="HeaderChar"/>
    <w:uiPriority w:val="99"/>
    <w:unhideWhenUsed/>
    <w:qFormat/>
    <w:rsid w:val="004D00B2"/>
    <w:pPr>
      <w:tabs>
        <w:tab w:val="center" w:pos="4536"/>
        <w:tab w:val="right" w:pos="9356"/>
      </w:tabs>
      <w:spacing w:after="0" w:line="240" w:lineRule="auto"/>
    </w:pPr>
    <w:rPr>
      <w:b/>
      <w:spacing w:val="-14"/>
      <w:sz w:val="38"/>
      <w:szCs w:val="38"/>
    </w:rPr>
  </w:style>
  <w:style w:type="character" w:customStyle="1" w:styleId="HeaderChar">
    <w:name w:val="Header Char"/>
    <w:basedOn w:val="DefaultParagraphFont"/>
    <w:link w:val="Header"/>
    <w:uiPriority w:val="99"/>
    <w:rsid w:val="004D00B2"/>
    <w:rPr>
      <w:b/>
      <w:spacing w:val="-14"/>
      <w:sz w:val="38"/>
      <w:szCs w:val="38"/>
    </w:rPr>
  </w:style>
  <w:style w:type="paragraph" w:styleId="Footer">
    <w:name w:val="footer"/>
    <w:link w:val="FooterChar"/>
    <w:uiPriority w:val="99"/>
    <w:unhideWhenUsed/>
    <w:qFormat/>
    <w:rsid w:val="00EE4400"/>
    <w:pPr>
      <w:tabs>
        <w:tab w:val="left" w:pos="3828"/>
        <w:tab w:val="right" w:pos="9072"/>
      </w:tabs>
      <w:spacing w:line="282" w:lineRule="auto"/>
    </w:pPr>
    <w:rPr>
      <w:rFonts w:eastAsia="Times New Roman" w:cs="Tahoma"/>
      <w:noProof/>
      <w:color w:val="A6A6A6" w:themeColor="background1" w:themeShade="A6"/>
      <w:sz w:val="15"/>
      <w:szCs w:val="15"/>
      <w:lang w:val="en-US" w:eastAsia="de-DE"/>
    </w:rPr>
  </w:style>
  <w:style w:type="character" w:customStyle="1" w:styleId="FooterChar">
    <w:name w:val="Footer Char"/>
    <w:basedOn w:val="DefaultParagraphFont"/>
    <w:link w:val="Footer"/>
    <w:uiPriority w:val="99"/>
    <w:rsid w:val="00EE4400"/>
    <w:rPr>
      <w:rFonts w:eastAsia="Times New Roman" w:cs="Tahoma"/>
      <w:noProof/>
      <w:color w:val="A6A6A6" w:themeColor="background1" w:themeShade="A6"/>
      <w:sz w:val="15"/>
      <w:szCs w:val="15"/>
      <w:lang w:val="en-US" w:eastAsia="de-DE"/>
    </w:rPr>
  </w:style>
  <w:style w:type="character" w:customStyle="1" w:styleId="Heading5Char">
    <w:name w:val="Heading 5 Char"/>
    <w:basedOn w:val="DefaultParagraphFont"/>
    <w:link w:val="Heading5"/>
    <w:rsid w:val="00E77AF3"/>
    <w:rPr>
      <w:rFonts w:ascii="Tahoma" w:eastAsia="Times New Roman" w:hAnsi="Tahoma" w:cs="Times New Roman"/>
      <w:b/>
      <w:bCs/>
      <w:iCs/>
      <w:sz w:val="20"/>
      <w:szCs w:val="26"/>
      <w:lang w:eastAsia="de-DE"/>
    </w:rPr>
  </w:style>
  <w:style w:type="paragraph" w:customStyle="1" w:styleId="Text">
    <w:name w:val="Text"/>
    <w:basedOn w:val="Normal"/>
    <w:rsid w:val="00672532"/>
  </w:style>
  <w:style w:type="character" w:styleId="Hyperlink">
    <w:name w:val="Hyperlink"/>
    <w:basedOn w:val="DefaultParagraphFont"/>
    <w:uiPriority w:val="99"/>
    <w:unhideWhenUsed/>
    <w:rsid w:val="00A85C1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22C3A"/>
    <w:rPr>
      <w:rFonts w:eastAsia="Times New Roman" w:cs="Times New Roman"/>
      <w:b/>
      <w:sz w:val="28"/>
      <w:lang w:val="en-US"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E22C3A"/>
    <w:rPr>
      <w:rFonts w:eastAsiaTheme="majorEastAsia" w:cstheme="majorBidi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22C3A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946F8E"/>
    <w:rPr>
      <w:rFonts w:ascii="Tahoma" w:eastAsiaTheme="majorEastAsia" w:hAnsi="Tahoma" w:cstheme="majorBidi"/>
      <w:b/>
      <w:bCs/>
      <w:iCs/>
      <w:sz w:val="24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4D00B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D00B2"/>
    <w:rPr>
      <w:rFonts w:eastAsia="Times New Roman" w:cs="Times New Roman"/>
      <w:sz w:val="20"/>
      <w:szCs w:val="20"/>
      <w:lang w:eastAsia="de-DE"/>
    </w:rPr>
  </w:style>
  <w:style w:type="character" w:styleId="FootnoteReference">
    <w:name w:val="footnote reference"/>
    <w:basedOn w:val="DefaultParagraphFont"/>
    <w:uiPriority w:val="99"/>
    <w:unhideWhenUsed/>
    <w:qFormat/>
    <w:rsid w:val="004D00B2"/>
    <w:rPr>
      <w:vertAlign w:val="superscript"/>
    </w:rPr>
  </w:style>
  <w:style w:type="paragraph" w:customStyle="1" w:styleId="Kopfzeile2">
    <w:name w:val="Kopfzeile 2"/>
    <w:basedOn w:val="Header"/>
    <w:qFormat/>
    <w:rsid w:val="004D00B2"/>
    <w:pPr>
      <w:tabs>
        <w:tab w:val="clear" w:pos="9356"/>
        <w:tab w:val="right" w:pos="9072"/>
      </w:tabs>
    </w:pPr>
    <w:rPr>
      <w:b w:val="0"/>
      <w:sz w:val="22"/>
      <w:szCs w:val="22"/>
    </w:rPr>
  </w:style>
  <w:style w:type="paragraph" w:styleId="ListParagraph">
    <w:name w:val="List Paragraph"/>
    <w:basedOn w:val="Normal"/>
    <w:uiPriority w:val="34"/>
    <w:qFormat/>
    <w:rsid w:val="0022523B"/>
    <w:pPr>
      <w:numPr>
        <w:numId w:val="11"/>
      </w:numPr>
      <w:spacing w:before="120" w:after="120"/>
      <w:ind w:left="714" w:hanging="357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="Times New Roman" w:cs="Times New Roman"/>
      <w:sz w:val="20"/>
      <w:szCs w:val="20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5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5588"/>
    <w:rPr>
      <w:rFonts w:eastAsia="Times New Roman" w:cs="Times New Roman"/>
      <w:b/>
      <w:bCs/>
      <w:sz w:val="20"/>
      <w:szCs w:val="20"/>
      <w:lang w:eastAsia="de-D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E751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E7518"/>
    <w:rPr>
      <w:rFonts w:eastAsia="Times New Roman" w:cs="Times New Roman"/>
      <w:sz w:val="20"/>
      <w:szCs w:val="20"/>
      <w:lang w:eastAsia="de-DE"/>
    </w:rPr>
  </w:style>
  <w:style w:type="character" w:styleId="EndnoteReference">
    <w:name w:val="endnote reference"/>
    <w:basedOn w:val="DefaultParagraphFont"/>
    <w:uiPriority w:val="99"/>
    <w:semiHidden/>
    <w:unhideWhenUsed/>
    <w:rsid w:val="00CE7518"/>
    <w:rPr>
      <w:vertAlign w:val="superscript"/>
    </w:rPr>
  </w:style>
  <w:style w:type="paragraph" w:styleId="Revision">
    <w:name w:val="Revision"/>
    <w:hidden/>
    <w:uiPriority w:val="99"/>
    <w:semiHidden/>
    <w:rsid w:val="00835F21"/>
    <w:pPr>
      <w:spacing w:after="0" w:line="240" w:lineRule="auto"/>
    </w:pPr>
    <w:rPr>
      <w:rFonts w:eastAsia="Times New Roman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gebhardt\Documents\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5b42a90-06dd-4669-ae82-892e5974bb2f">TMFEV-1075255879-106</_dlc_DocId>
    <_dlc_DocIdUrl xmlns="15b42a90-06dd-4669-ae82-892e5974bb2f">
      <Url>https://tmfev.sharepoint.com/sites/tmf/mi-i/_layouts/15/DocIdRedir.aspx?ID=TMFEV-1075255879-106</Url>
      <Description>TMFEV-1075255879-106</Description>
    </_dlc_DocIdUrl>
    <TaxCatchAll xmlns="15b42a90-06dd-4669-ae82-892e5974bb2f" xsi:nil="true"/>
    <lcf76f155ced4ddcb4097134ff3c332f xmlns="3612a6b7-bb22-4285-bde0-d97593fb661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54F467DE8704ABF8AE7EF0390225A" ma:contentTypeVersion="11" ma:contentTypeDescription="Ein neues Dokument erstellen." ma:contentTypeScope="" ma:versionID="8024b9544ad90d13c3c988486c744fed">
  <xsd:schema xmlns:xsd="http://www.w3.org/2001/XMLSchema" xmlns:xs="http://www.w3.org/2001/XMLSchema" xmlns:p="http://schemas.microsoft.com/office/2006/metadata/properties" xmlns:ns2="15b42a90-06dd-4669-ae82-892e5974bb2f" xmlns:ns3="3612a6b7-bb22-4285-bde0-d97593fb6618" targetNamespace="http://schemas.microsoft.com/office/2006/metadata/properties" ma:root="true" ma:fieldsID="766bbace5dae9347fafcd6e099b3a94f" ns2:_="" ns3:_="">
    <xsd:import namespace="15b42a90-06dd-4669-ae82-892e5974bb2f"/>
    <xsd:import namespace="3612a6b7-bb22-4285-bde0-d97593fb661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42a90-06dd-4669-ae82-892e5974bb2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8" nillable="true" ma:displayName="Taxonomy Catch All Column" ma:hidden="true" ma:list="{bb32c561-af3b-469f-a41b-fd29f291ed1a}" ma:internalName="TaxCatchAll" ma:showField="CatchAllData" ma:web="15b42a90-06dd-4669-ae82-892e5974bb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2a6b7-bb22-4285-bde0-d97593fb66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5d40102a-9aed-484d-a371-4b391b5ddb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A335A5-7909-4B2D-A727-E09B01C9DA9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8C09CA7-C599-40AB-8B5B-6D32CFF629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1CC3D8-ACDD-443C-A6D9-94DDE87D85DC}">
  <ds:schemaRefs>
    <ds:schemaRef ds:uri="http://schemas.microsoft.com/office/2006/metadata/properties"/>
    <ds:schemaRef ds:uri="http://schemas.microsoft.com/office/infopath/2007/PartnerControls"/>
    <ds:schemaRef ds:uri="15b42a90-06dd-4669-ae82-892e5974bb2f"/>
    <ds:schemaRef ds:uri="3612a6b7-bb22-4285-bde0-d97593fb6618"/>
  </ds:schemaRefs>
</ds:datastoreItem>
</file>

<file path=customXml/itemProps4.xml><?xml version="1.0" encoding="utf-8"?>
<ds:datastoreItem xmlns:ds="http://schemas.openxmlformats.org/officeDocument/2006/customXml" ds:itemID="{A7D37FD2-43A2-4D42-850A-F7C96BCBFD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7250814-8BB8-40A0-A632-0352983AED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42a90-06dd-4669-ae82-892e5974bb2f"/>
    <ds:schemaRef ds:uri="3612a6b7-bb22-4285-bde0-d97593fb66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Vorlage.dotx</Template>
  <TotalTime>0</TotalTime>
  <Pages>4</Pages>
  <Words>492</Words>
  <Characters>3101</Characters>
  <Application>Microsoft Office Word</Application>
  <DocSecurity>0</DocSecurity>
  <Lines>25</Lines>
  <Paragraphs>7</Paragraphs>
  <ScaleCrop>false</ScaleCrop>
  <Company>Microsoft</Company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Gebhardt, Marie</dc:creator>
  <cp:lastModifiedBy>Burce Kabaoglu</cp:lastModifiedBy>
  <cp:revision>3</cp:revision>
  <cp:lastPrinted>2016-09-12T12:01:00Z</cp:lastPrinted>
  <dcterms:created xsi:type="dcterms:W3CDTF">2026-06-30T15:12:00Z</dcterms:created>
  <dcterms:modified xsi:type="dcterms:W3CDTF">2026-09-22T12:29:00Z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0x010100B9354F467DE8704ABF8AE7EF0390225A</vt:lpwstr>
  </property>
  <property fmtid="{D5CDD505-2E9C-101B-9397-08002B2CF9AE}" pid="3" name="_dlc_DocIdItemGuid">
    <vt:lpwstr>222f7cc2-9f46-4ea3-a1f2-a149c6cdb492</vt:lpwstr>
  </property>
  <property fmtid="{D5CDD505-2E9C-101B-9397-08002B2CF9AE}" pid="4" name="MediaServiceImageTags">
    <vt:lpwstr/>
  </property>
</Properties>
</file>